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77777777" w:rsidR="007F7176" w:rsidRDefault="00E3075F" w:rsidP="00AD0608">
      <w:pPr>
        <w:jc w:val="center"/>
      </w:pPr>
      <w:r>
        <w:rPr>
          <w:noProof/>
        </w:rPr>
        <w:drawing>
          <wp:inline distT="0" distB="0" distL="0" distR="0" wp14:anchorId="3B8000FE" wp14:editId="259AE8D0">
            <wp:extent cx="2362200" cy="162877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1628775"/>
                    </a:xfrm>
                    <a:prstGeom prst="rect">
                      <a:avLst/>
                    </a:prstGeom>
                    <a:noFill/>
                    <a:ln>
                      <a:noFill/>
                    </a:ln>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Scott Ilkenhons</w:t>
      </w:r>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210B1E57" w14:textId="77777777" w:rsidR="00335B90" w:rsidRDefault="00EE74BA" w:rsidP="001305FB">
      <w:pPr>
        <w:pStyle w:val="TOC1"/>
        <w:jc w:val="left"/>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17936549" w:history="1">
        <w:r w:rsidR="00335B90" w:rsidRPr="00F73EF7">
          <w:rPr>
            <w:rStyle w:val="Hyperlink"/>
          </w:rPr>
          <w:t>List of Tables</w:t>
        </w:r>
        <w:r w:rsidR="00335B90">
          <w:rPr>
            <w:webHidden/>
          </w:rPr>
          <w:tab/>
        </w:r>
        <w:r w:rsidR="00335B90">
          <w:rPr>
            <w:webHidden/>
          </w:rPr>
          <w:fldChar w:fldCharType="begin"/>
        </w:r>
        <w:r w:rsidR="00335B90">
          <w:rPr>
            <w:webHidden/>
          </w:rPr>
          <w:instrText xml:space="preserve"> PAGEREF _Toc117936549 \h </w:instrText>
        </w:r>
        <w:r w:rsidR="00335B90">
          <w:rPr>
            <w:webHidden/>
          </w:rPr>
        </w:r>
        <w:r w:rsidR="00335B90">
          <w:rPr>
            <w:webHidden/>
          </w:rPr>
          <w:fldChar w:fldCharType="separate"/>
        </w:r>
        <w:r w:rsidR="00335B90">
          <w:rPr>
            <w:webHidden/>
          </w:rPr>
          <w:t>3</w:t>
        </w:r>
        <w:r w:rsidR="00335B90">
          <w:rPr>
            <w:webHidden/>
          </w:rPr>
          <w:fldChar w:fldCharType="end"/>
        </w:r>
      </w:hyperlink>
    </w:p>
    <w:p w14:paraId="4297B789" w14:textId="77777777" w:rsidR="00335B90" w:rsidRDefault="00000000" w:rsidP="001305FB">
      <w:pPr>
        <w:pStyle w:val="TOC1"/>
        <w:jc w:val="left"/>
        <w:rPr>
          <w:rFonts w:asciiTheme="minorHAnsi" w:eastAsiaTheme="minorEastAsia" w:hAnsiTheme="minorHAnsi" w:cstheme="minorBidi"/>
          <w:b w:val="0"/>
        </w:rPr>
      </w:pPr>
      <w:hyperlink w:anchor="_Toc117936550" w:history="1">
        <w:r w:rsidR="00335B90" w:rsidRPr="00F73EF7">
          <w:rPr>
            <w:rStyle w:val="Hyperlink"/>
          </w:rPr>
          <w:t>List of Figures</w:t>
        </w:r>
        <w:r w:rsidR="00335B90">
          <w:rPr>
            <w:webHidden/>
          </w:rPr>
          <w:tab/>
        </w:r>
        <w:r w:rsidR="00335B90">
          <w:rPr>
            <w:webHidden/>
          </w:rPr>
          <w:fldChar w:fldCharType="begin"/>
        </w:r>
        <w:r w:rsidR="00335B90">
          <w:rPr>
            <w:webHidden/>
          </w:rPr>
          <w:instrText xml:space="preserve"> PAGEREF _Toc117936550 \h </w:instrText>
        </w:r>
        <w:r w:rsidR="00335B90">
          <w:rPr>
            <w:webHidden/>
          </w:rPr>
        </w:r>
        <w:r w:rsidR="00335B90">
          <w:rPr>
            <w:webHidden/>
          </w:rPr>
          <w:fldChar w:fldCharType="separate"/>
        </w:r>
        <w:r w:rsidR="00335B90">
          <w:rPr>
            <w:webHidden/>
          </w:rPr>
          <w:t>4</w:t>
        </w:r>
        <w:r w:rsidR="00335B90">
          <w:rPr>
            <w:webHidden/>
          </w:rPr>
          <w:fldChar w:fldCharType="end"/>
        </w:r>
      </w:hyperlink>
    </w:p>
    <w:p w14:paraId="5168EAFE" w14:textId="77777777" w:rsidR="00335B90" w:rsidRDefault="00000000" w:rsidP="001305FB">
      <w:pPr>
        <w:pStyle w:val="TOC1"/>
        <w:jc w:val="left"/>
        <w:rPr>
          <w:rFonts w:asciiTheme="minorHAnsi" w:eastAsiaTheme="minorEastAsia" w:hAnsiTheme="minorHAnsi" w:cstheme="minorBidi"/>
          <w:b w:val="0"/>
        </w:rPr>
      </w:pPr>
      <w:hyperlink w:anchor="_Toc117936551" w:history="1">
        <w:r w:rsidR="00335B90" w:rsidRPr="00F73EF7">
          <w:rPr>
            <w:rStyle w:val="Hyperlink"/>
            <w:rFonts w:cstheme="minorHAnsi"/>
          </w:rPr>
          <w:t>1</w:t>
        </w:r>
        <w:r w:rsidR="00335B90">
          <w:rPr>
            <w:rFonts w:asciiTheme="minorHAnsi" w:eastAsiaTheme="minorEastAsia" w:hAnsiTheme="minorHAnsi" w:cstheme="minorBidi"/>
            <w:b w:val="0"/>
          </w:rPr>
          <w:tab/>
        </w:r>
        <w:r w:rsidR="00335B90" w:rsidRPr="00F73EF7">
          <w:rPr>
            <w:rStyle w:val="Hyperlink"/>
            <w:rFonts w:cstheme="minorHAnsi"/>
          </w:rPr>
          <w:t>Introduction</w:t>
        </w:r>
        <w:r w:rsidR="00335B90">
          <w:rPr>
            <w:webHidden/>
          </w:rPr>
          <w:tab/>
        </w:r>
        <w:r w:rsidR="00335B90">
          <w:rPr>
            <w:webHidden/>
          </w:rPr>
          <w:fldChar w:fldCharType="begin"/>
        </w:r>
        <w:r w:rsidR="00335B90">
          <w:rPr>
            <w:webHidden/>
          </w:rPr>
          <w:instrText xml:space="preserve"> PAGEREF _Toc117936551 \h </w:instrText>
        </w:r>
        <w:r w:rsidR="00335B90">
          <w:rPr>
            <w:webHidden/>
          </w:rPr>
        </w:r>
        <w:r w:rsidR="00335B90">
          <w:rPr>
            <w:webHidden/>
          </w:rPr>
          <w:fldChar w:fldCharType="separate"/>
        </w:r>
        <w:r w:rsidR="00335B90">
          <w:rPr>
            <w:webHidden/>
          </w:rPr>
          <w:t>5</w:t>
        </w:r>
        <w:r w:rsidR="00335B90">
          <w:rPr>
            <w:webHidden/>
          </w:rPr>
          <w:fldChar w:fldCharType="end"/>
        </w:r>
      </w:hyperlink>
    </w:p>
    <w:p w14:paraId="410C0583" w14:textId="77777777" w:rsidR="00335B90" w:rsidRDefault="00000000" w:rsidP="001305FB">
      <w:pPr>
        <w:pStyle w:val="TOC2"/>
        <w:jc w:val="left"/>
        <w:rPr>
          <w:rFonts w:asciiTheme="minorHAnsi" w:eastAsiaTheme="minorEastAsia" w:hAnsiTheme="minorHAnsi" w:cstheme="minorBidi"/>
          <w:szCs w:val="22"/>
        </w:rPr>
      </w:pPr>
      <w:hyperlink w:anchor="_Toc117936552" w:history="1">
        <w:r w:rsidR="00335B90" w:rsidRPr="00F73EF7">
          <w:rPr>
            <w:rStyle w:val="Hyperlink"/>
          </w:rPr>
          <w:t>1.1</w:t>
        </w:r>
        <w:r w:rsidR="00335B90">
          <w:rPr>
            <w:rFonts w:asciiTheme="minorHAnsi" w:eastAsiaTheme="minorEastAsia" w:hAnsiTheme="minorHAnsi" w:cstheme="minorBidi"/>
            <w:szCs w:val="22"/>
          </w:rPr>
          <w:tab/>
        </w:r>
        <w:r w:rsidR="00335B90" w:rsidRPr="00F73EF7">
          <w:rPr>
            <w:rStyle w:val="Hyperlink"/>
            <w:rFonts w:cstheme="minorHAnsi"/>
          </w:rPr>
          <w:t>Purpose of Document</w:t>
        </w:r>
        <w:r w:rsidR="00335B90">
          <w:rPr>
            <w:webHidden/>
          </w:rPr>
          <w:tab/>
        </w:r>
        <w:r w:rsidR="00335B90">
          <w:rPr>
            <w:webHidden/>
          </w:rPr>
          <w:fldChar w:fldCharType="begin"/>
        </w:r>
        <w:r w:rsidR="00335B90">
          <w:rPr>
            <w:webHidden/>
          </w:rPr>
          <w:instrText xml:space="preserve"> PAGEREF _Toc117936552 \h </w:instrText>
        </w:r>
        <w:r w:rsidR="00335B90">
          <w:rPr>
            <w:webHidden/>
          </w:rPr>
        </w:r>
        <w:r w:rsidR="00335B90">
          <w:rPr>
            <w:webHidden/>
          </w:rPr>
          <w:fldChar w:fldCharType="separate"/>
        </w:r>
        <w:r w:rsidR="00335B90">
          <w:rPr>
            <w:webHidden/>
          </w:rPr>
          <w:t>5</w:t>
        </w:r>
        <w:r w:rsidR="00335B90">
          <w:rPr>
            <w:webHidden/>
          </w:rPr>
          <w:fldChar w:fldCharType="end"/>
        </w:r>
      </w:hyperlink>
    </w:p>
    <w:p w14:paraId="053C5A5F" w14:textId="77777777" w:rsidR="00335B90" w:rsidRDefault="00000000" w:rsidP="001305FB">
      <w:pPr>
        <w:pStyle w:val="TOC2"/>
        <w:jc w:val="left"/>
        <w:rPr>
          <w:rFonts w:asciiTheme="minorHAnsi" w:eastAsiaTheme="minorEastAsia" w:hAnsiTheme="minorHAnsi" w:cstheme="minorBidi"/>
          <w:szCs w:val="22"/>
        </w:rPr>
      </w:pPr>
      <w:hyperlink w:anchor="_Toc117936553" w:history="1">
        <w:r w:rsidR="00335B90" w:rsidRPr="00F73EF7">
          <w:rPr>
            <w:rStyle w:val="Hyperlink"/>
          </w:rPr>
          <w:t>1.2</w:t>
        </w:r>
        <w:r w:rsidR="00335B90">
          <w:rPr>
            <w:rFonts w:asciiTheme="minorHAnsi" w:eastAsiaTheme="minorEastAsia" w:hAnsiTheme="minorHAnsi" w:cstheme="minorBidi"/>
            <w:szCs w:val="22"/>
          </w:rPr>
          <w:tab/>
        </w:r>
        <w:r w:rsidR="00335B90" w:rsidRPr="00F73EF7">
          <w:rPr>
            <w:rStyle w:val="Hyperlink"/>
            <w:rFonts w:cstheme="minorHAnsi"/>
          </w:rPr>
          <w:t>Acronyms and Abbreviations</w:t>
        </w:r>
        <w:r w:rsidR="00335B90">
          <w:rPr>
            <w:webHidden/>
          </w:rPr>
          <w:tab/>
        </w:r>
        <w:r w:rsidR="00335B90">
          <w:rPr>
            <w:webHidden/>
          </w:rPr>
          <w:fldChar w:fldCharType="begin"/>
        </w:r>
        <w:r w:rsidR="00335B90">
          <w:rPr>
            <w:webHidden/>
          </w:rPr>
          <w:instrText xml:space="preserve"> PAGEREF _Toc117936553 \h </w:instrText>
        </w:r>
        <w:r w:rsidR="00335B90">
          <w:rPr>
            <w:webHidden/>
          </w:rPr>
        </w:r>
        <w:r w:rsidR="00335B90">
          <w:rPr>
            <w:webHidden/>
          </w:rPr>
          <w:fldChar w:fldCharType="separate"/>
        </w:r>
        <w:r w:rsidR="00335B90">
          <w:rPr>
            <w:webHidden/>
          </w:rPr>
          <w:t>5</w:t>
        </w:r>
        <w:r w:rsidR="00335B90">
          <w:rPr>
            <w:webHidden/>
          </w:rPr>
          <w:fldChar w:fldCharType="end"/>
        </w:r>
      </w:hyperlink>
    </w:p>
    <w:p w14:paraId="77639193" w14:textId="77777777" w:rsidR="00335B90" w:rsidRDefault="00000000" w:rsidP="001305FB">
      <w:pPr>
        <w:pStyle w:val="TOC1"/>
        <w:jc w:val="left"/>
        <w:rPr>
          <w:rFonts w:asciiTheme="minorHAnsi" w:eastAsiaTheme="minorEastAsia" w:hAnsiTheme="minorHAnsi" w:cstheme="minorBidi"/>
          <w:b w:val="0"/>
        </w:rPr>
      </w:pPr>
      <w:hyperlink w:anchor="_Toc117936554" w:history="1">
        <w:r w:rsidR="00335B90" w:rsidRPr="00F73EF7">
          <w:rPr>
            <w:rStyle w:val="Hyperlink"/>
            <w:rFonts w:cstheme="minorHAnsi"/>
          </w:rPr>
          <w:t>2</w:t>
        </w:r>
        <w:r w:rsidR="00335B90">
          <w:rPr>
            <w:rFonts w:asciiTheme="minorHAnsi" w:eastAsiaTheme="minorEastAsia" w:hAnsiTheme="minorHAnsi" w:cstheme="minorBidi"/>
            <w:b w:val="0"/>
          </w:rPr>
          <w:tab/>
        </w:r>
        <w:r w:rsidR="00335B90" w:rsidRPr="00F73EF7">
          <w:rPr>
            <w:rStyle w:val="Hyperlink"/>
            <w:rFonts w:cstheme="minorHAnsi"/>
          </w:rPr>
          <w:t>SWOT Analysis</w:t>
        </w:r>
        <w:r w:rsidR="00335B90">
          <w:rPr>
            <w:webHidden/>
          </w:rPr>
          <w:tab/>
        </w:r>
        <w:r w:rsidR="00335B90">
          <w:rPr>
            <w:webHidden/>
          </w:rPr>
          <w:fldChar w:fldCharType="begin"/>
        </w:r>
        <w:r w:rsidR="00335B90">
          <w:rPr>
            <w:webHidden/>
          </w:rPr>
          <w:instrText xml:space="preserve"> PAGEREF _Toc117936554 \h </w:instrText>
        </w:r>
        <w:r w:rsidR="00335B90">
          <w:rPr>
            <w:webHidden/>
          </w:rPr>
        </w:r>
        <w:r w:rsidR="00335B90">
          <w:rPr>
            <w:webHidden/>
          </w:rPr>
          <w:fldChar w:fldCharType="separate"/>
        </w:r>
        <w:r w:rsidR="00335B90">
          <w:rPr>
            <w:webHidden/>
          </w:rPr>
          <w:t>5</w:t>
        </w:r>
        <w:r w:rsidR="00335B90">
          <w:rPr>
            <w:webHidden/>
          </w:rPr>
          <w:fldChar w:fldCharType="end"/>
        </w:r>
      </w:hyperlink>
    </w:p>
    <w:p w14:paraId="41D4B4E8" w14:textId="77777777" w:rsidR="00335B90" w:rsidRDefault="00000000" w:rsidP="001305FB">
      <w:pPr>
        <w:pStyle w:val="TOC2"/>
        <w:jc w:val="left"/>
        <w:rPr>
          <w:rFonts w:asciiTheme="minorHAnsi" w:eastAsiaTheme="minorEastAsia" w:hAnsiTheme="minorHAnsi" w:cstheme="minorBidi"/>
          <w:szCs w:val="22"/>
        </w:rPr>
      </w:pPr>
      <w:hyperlink w:anchor="_Toc117936555" w:history="1">
        <w:r w:rsidR="00335B90" w:rsidRPr="00F73EF7">
          <w:rPr>
            <w:rStyle w:val="Hyperlink"/>
          </w:rPr>
          <w:t>2.1</w:t>
        </w:r>
        <w:r w:rsidR="00335B90">
          <w:rPr>
            <w:webHidden/>
          </w:rPr>
          <w:tab/>
        </w:r>
        <w:r w:rsidR="00335B90">
          <w:rPr>
            <w:webHidden/>
          </w:rPr>
          <w:fldChar w:fldCharType="begin"/>
        </w:r>
        <w:r w:rsidR="00335B90">
          <w:rPr>
            <w:webHidden/>
          </w:rPr>
          <w:instrText xml:space="preserve"> PAGEREF _Toc117936555 \h </w:instrText>
        </w:r>
        <w:r w:rsidR="00335B90">
          <w:rPr>
            <w:webHidden/>
          </w:rPr>
        </w:r>
        <w:r w:rsidR="00335B90">
          <w:rPr>
            <w:webHidden/>
          </w:rPr>
          <w:fldChar w:fldCharType="separate"/>
        </w:r>
        <w:r w:rsidR="00335B90">
          <w:rPr>
            <w:webHidden/>
          </w:rPr>
          <w:t>5</w:t>
        </w:r>
        <w:r w:rsidR="00335B90">
          <w:rPr>
            <w:webHidden/>
          </w:rPr>
          <w:fldChar w:fldCharType="end"/>
        </w:r>
      </w:hyperlink>
    </w:p>
    <w:p w14:paraId="182CEF8A" w14:textId="77777777" w:rsidR="00335B90" w:rsidRDefault="00000000" w:rsidP="001305FB">
      <w:pPr>
        <w:pStyle w:val="TOC1"/>
        <w:jc w:val="left"/>
        <w:rPr>
          <w:rFonts w:asciiTheme="minorHAnsi" w:eastAsiaTheme="minorEastAsia" w:hAnsiTheme="minorHAnsi" w:cstheme="minorBidi"/>
          <w:b w:val="0"/>
        </w:rPr>
      </w:pPr>
      <w:hyperlink w:anchor="_Toc117936556" w:history="1">
        <w:r w:rsidR="00335B90" w:rsidRPr="00F73EF7">
          <w:rPr>
            <w:rStyle w:val="Hyperlink"/>
            <w:rFonts w:cstheme="minorHAnsi"/>
          </w:rPr>
          <w:t>3</w:t>
        </w:r>
        <w:r w:rsidR="00335B90">
          <w:rPr>
            <w:rFonts w:asciiTheme="minorHAnsi" w:eastAsiaTheme="minorEastAsia" w:hAnsiTheme="minorHAnsi" w:cstheme="minorBidi"/>
            <w:b w:val="0"/>
          </w:rPr>
          <w:tab/>
        </w:r>
        <w:r w:rsidR="00335B90" w:rsidRPr="00F73EF7">
          <w:rPr>
            <w:rStyle w:val="Hyperlink"/>
            <w:rFonts w:cstheme="minorHAnsi"/>
          </w:rPr>
          <w:t>Database Design</w:t>
        </w:r>
        <w:r w:rsidR="00335B90">
          <w:rPr>
            <w:webHidden/>
          </w:rPr>
          <w:tab/>
        </w:r>
        <w:r w:rsidR="00335B90">
          <w:rPr>
            <w:webHidden/>
          </w:rPr>
          <w:fldChar w:fldCharType="begin"/>
        </w:r>
        <w:r w:rsidR="00335B90">
          <w:rPr>
            <w:webHidden/>
          </w:rPr>
          <w:instrText xml:space="preserve"> PAGEREF _Toc117936556 \h </w:instrText>
        </w:r>
        <w:r w:rsidR="00335B90">
          <w:rPr>
            <w:webHidden/>
          </w:rPr>
        </w:r>
        <w:r w:rsidR="00335B90">
          <w:rPr>
            <w:webHidden/>
          </w:rPr>
          <w:fldChar w:fldCharType="separate"/>
        </w:r>
        <w:r w:rsidR="00335B90">
          <w:rPr>
            <w:webHidden/>
          </w:rPr>
          <w:t>5</w:t>
        </w:r>
        <w:r w:rsidR="00335B90">
          <w:rPr>
            <w:webHidden/>
          </w:rPr>
          <w:fldChar w:fldCharType="end"/>
        </w:r>
      </w:hyperlink>
    </w:p>
    <w:p w14:paraId="0EEE5102" w14:textId="77777777" w:rsidR="00335B90" w:rsidRDefault="00000000" w:rsidP="001305FB">
      <w:pPr>
        <w:pStyle w:val="TOC1"/>
        <w:jc w:val="left"/>
        <w:rPr>
          <w:rFonts w:asciiTheme="minorHAnsi" w:eastAsiaTheme="minorEastAsia" w:hAnsiTheme="minorHAnsi" w:cstheme="minorBidi"/>
          <w:b w:val="0"/>
        </w:rPr>
      </w:pPr>
      <w:hyperlink w:anchor="_Toc117936557" w:history="1">
        <w:r w:rsidR="00335B90" w:rsidRPr="00F73EF7">
          <w:rPr>
            <w:rStyle w:val="Hyperlink"/>
          </w:rPr>
          <w:t>4</w:t>
        </w:r>
        <w:r w:rsidR="00335B90">
          <w:rPr>
            <w:rFonts w:asciiTheme="minorHAnsi" w:eastAsiaTheme="minorEastAsia" w:hAnsiTheme="minorHAnsi" w:cstheme="minorBidi"/>
            <w:b w:val="0"/>
          </w:rPr>
          <w:tab/>
        </w:r>
        <w:r w:rsidR="00335B90" w:rsidRPr="00F73EF7">
          <w:rPr>
            <w:rStyle w:val="Hyperlink"/>
          </w:rPr>
          <w:t>Application Detailed Design</w:t>
        </w:r>
        <w:r w:rsidR="00335B90">
          <w:rPr>
            <w:webHidden/>
          </w:rPr>
          <w:tab/>
        </w:r>
        <w:r w:rsidR="00335B90">
          <w:rPr>
            <w:webHidden/>
          </w:rPr>
          <w:fldChar w:fldCharType="begin"/>
        </w:r>
        <w:r w:rsidR="00335B90">
          <w:rPr>
            <w:webHidden/>
          </w:rPr>
          <w:instrText xml:space="preserve"> PAGEREF _Toc117936557 \h </w:instrText>
        </w:r>
        <w:r w:rsidR="00335B90">
          <w:rPr>
            <w:webHidden/>
          </w:rPr>
        </w:r>
        <w:r w:rsidR="00335B90">
          <w:rPr>
            <w:webHidden/>
          </w:rPr>
          <w:fldChar w:fldCharType="separate"/>
        </w:r>
        <w:r w:rsidR="00335B90">
          <w:rPr>
            <w:webHidden/>
          </w:rPr>
          <w:t>5</w:t>
        </w:r>
        <w:r w:rsidR="00335B90">
          <w:rPr>
            <w:webHidden/>
          </w:rPr>
          <w:fldChar w:fldCharType="end"/>
        </w:r>
      </w:hyperlink>
    </w:p>
    <w:p w14:paraId="67A68554" w14:textId="77777777" w:rsidR="00335B90" w:rsidRDefault="00000000" w:rsidP="001305FB">
      <w:pPr>
        <w:pStyle w:val="TOC1"/>
        <w:jc w:val="left"/>
        <w:rPr>
          <w:rFonts w:asciiTheme="minorHAnsi" w:eastAsiaTheme="minorEastAsia" w:hAnsiTheme="minorHAnsi" w:cstheme="minorBidi"/>
          <w:b w:val="0"/>
        </w:rPr>
      </w:pPr>
      <w:hyperlink w:anchor="_Toc117936558" w:history="1">
        <w:r w:rsidR="00335B90" w:rsidRPr="00F73EF7">
          <w:rPr>
            <w:rStyle w:val="Hyperlink"/>
            <w:rFonts w:cstheme="minorHAnsi"/>
          </w:rPr>
          <w:t>5</w:t>
        </w:r>
        <w:r w:rsidR="00335B90">
          <w:rPr>
            <w:rFonts w:asciiTheme="minorHAnsi" w:eastAsiaTheme="minorEastAsia" w:hAnsiTheme="minorHAnsi" w:cstheme="minorBidi"/>
            <w:b w:val="0"/>
          </w:rPr>
          <w:tab/>
        </w:r>
        <w:r w:rsidR="00335B90" w:rsidRPr="00F73EF7">
          <w:rPr>
            <w:rStyle w:val="Hyperlink"/>
            <w:rFonts w:cstheme="minorHAnsi"/>
          </w:rPr>
          <w:t>External Interface Design</w:t>
        </w:r>
        <w:r w:rsidR="00335B90">
          <w:rPr>
            <w:webHidden/>
          </w:rPr>
          <w:tab/>
        </w:r>
        <w:r w:rsidR="00335B90">
          <w:rPr>
            <w:webHidden/>
          </w:rPr>
          <w:fldChar w:fldCharType="begin"/>
        </w:r>
        <w:r w:rsidR="00335B90">
          <w:rPr>
            <w:webHidden/>
          </w:rPr>
          <w:instrText xml:space="preserve"> PAGEREF _Toc117936558 \h </w:instrText>
        </w:r>
        <w:r w:rsidR="00335B90">
          <w:rPr>
            <w:webHidden/>
          </w:rPr>
        </w:r>
        <w:r w:rsidR="00335B90">
          <w:rPr>
            <w:webHidden/>
          </w:rPr>
          <w:fldChar w:fldCharType="separate"/>
        </w:r>
        <w:r w:rsidR="00335B90">
          <w:rPr>
            <w:webHidden/>
          </w:rPr>
          <w:t>5</w:t>
        </w:r>
        <w:r w:rsidR="00335B90">
          <w:rPr>
            <w:webHidden/>
          </w:rPr>
          <w:fldChar w:fldCharType="end"/>
        </w:r>
      </w:hyperlink>
    </w:p>
    <w:p w14:paraId="7A55CBEB" w14:textId="77777777" w:rsidR="00335B90" w:rsidRDefault="00000000" w:rsidP="001305FB">
      <w:pPr>
        <w:pStyle w:val="TOC2"/>
        <w:jc w:val="left"/>
        <w:rPr>
          <w:rFonts w:asciiTheme="minorHAnsi" w:eastAsiaTheme="minorEastAsia" w:hAnsiTheme="minorHAnsi" w:cstheme="minorBidi"/>
          <w:szCs w:val="22"/>
        </w:rPr>
      </w:pPr>
      <w:hyperlink w:anchor="_Toc117936559" w:history="1">
        <w:r w:rsidR="00335B90" w:rsidRPr="00F73EF7">
          <w:rPr>
            <w:rStyle w:val="Hyperlink"/>
          </w:rPr>
          <w:t>5.1</w:t>
        </w:r>
        <w:r w:rsidR="00335B90">
          <w:rPr>
            <w:rFonts w:asciiTheme="minorHAnsi" w:eastAsiaTheme="minorEastAsia" w:hAnsiTheme="minorHAnsi" w:cstheme="minorBidi"/>
            <w:szCs w:val="22"/>
          </w:rPr>
          <w:tab/>
        </w:r>
        <w:r w:rsidR="00335B90" w:rsidRPr="00F73EF7">
          <w:rPr>
            <w:rStyle w:val="Hyperlink"/>
            <w:rFonts w:cstheme="minorHAnsi"/>
          </w:rPr>
          <w:t>Interface Architecture</w:t>
        </w:r>
        <w:r w:rsidR="00335B90">
          <w:rPr>
            <w:webHidden/>
          </w:rPr>
          <w:tab/>
        </w:r>
        <w:r w:rsidR="00335B90">
          <w:rPr>
            <w:webHidden/>
          </w:rPr>
          <w:fldChar w:fldCharType="begin"/>
        </w:r>
        <w:r w:rsidR="00335B90">
          <w:rPr>
            <w:webHidden/>
          </w:rPr>
          <w:instrText xml:space="preserve"> PAGEREF _Toc117936559 \h </w:instrText>
        </w:r>
        <w:r w:rsidR="00335B90">
          <w:rPr>
            <w:webHidden/>
          </w:rPr>
        </w:r>
        <w:r w:rsidR="00335B90">
          <w:rPr>
            <w:webHidden/>
          </w:rPr>
          <w:fldChar w:fldCharType="separate"/>
        </w:r>
        <w:r w:rsidR="00335B90">
          <w:rPr>
            <w:webHidden/>
          </w:rPr>
          <w:t>5</w:t>
        </w:r>
        <w:r w:rsidR="00335B90">
          <w:rPr>
            <w:webHidden/>
          </w:rPr>
          <w:fldChar w:fldCharType="end"/>
        </w:r>
      </w:hyperlink>
    </w:p>
    <w:p w14:paraId="487CDF7F" w14:textId="77777777" w:rsidR="00335B90" w:rsidRDefault="00000000" w:rsidP="001305FB">
      <w:pPr>
        <w:pStyle w:val="TOC2"/>
        <w:jc w:val="left"/>
        <w:rPr>
          <w:rFonts w:asciiTheme="minorHAnsi" w:eastAsiaTheme="minorEastAsia" w:hAnsiTheme="minorHAnsi" w:cstheme="minorBidi"/>
          <w:szCs w:val="22"/>
        </w:rPr>
      </w:pPr>
      <w:hyperlink w:anchor="_Toc117936560" w:history="1">
        <w:r w:rsidR="00335B90" w:rsidRPr="00F73EF7">
          <w:rPr>
            <w:rStyle w:val="Hyperlink"/>
          </w:rPr>
          <w:t>5.2</w:t>
        </w:r>
        <w:r w:rsidR="00335B90">
          <w:rPr>
            <w:rFonts w:asciiTheme="minorHAnsi" w:eastAsiaTheme="minorEastAsia" w:hAnsiTheme="minorHAnsi" w:cstheme="minorBidi"/>
            <w:szCs w:val="22"/>
          </w:rPr>
          <w:tab/>
        </w:r>
        <w:r w:rsidR="00335B90" w:rsidRPr="00F73EF7">
          <w:rPr>
            <w:rStyle w:val="Hyperlink"/>
            <w:rFonts w:cstheme="minorHAnsi"/>
          </w:rPr>
          <w:t>Interface Detailed Design</w:t>
        </w:r>
        <w:r w:rsidR="00335B90">
          <w:rPr>
            <w:webHidden/>
          </w:rPr>
          <w:tab/>
        </w:r>
        <w:r w:rsidR="00335B90">
          <w:rPr>
            <w:webHidden/>
          </w:rPr>
          <w:fldChar w:fldCharType="begin"/>
        </w:r>
        <w:r w:rsidR="00335B90">
          <w:rPr>
            <w:webHidden/>
          </w:rPr>
          <w:instrText xml:space="preserve"> PAGEREF _Toc117936560 \h </w:instrText>
        </w:r>
        <w:r w:rsidR="00335B90">
          <w:rPr>
            <w:webHidden/>
          </w:rPr>
        </w:r>
        <w:r w:rsidR="00335B90">
          <w:rPr>
            <w:webHidden/>
          </w:rPr>
          <w:fldChar w:fldCharType="separate"/>
        </w:r>
        <w:r w:rsidR="00335B90">
          <w:rPr>
            <w:webHidden/>
          </w:rPr>
          <w:t>5</w:t>
        </w:r>
        <w:r w:rsidR="00335B90">
          <w:rPr>
            <w:webHidden/>
          </w:rPr>
          <w:fldChar w:fldCharType="end"/>
        </w:r>
      </w:hyperlink>
    </w:p>
    <w:p w14:paraId="7996DEFA" w14:textId="77777777" w:rsidR="00335B90" w:rsidRDefault="00000000" w:rsidP="001305FB">
      <w:pPr>
        <w:pStyle w:val="TOC1"/>
        <w:jc w:val="left"/>
        <w:rPr>
          <w:rFonts w:asciiTheme="minorHAnsi" w:eastAsiaTheme="minorEastAsia" w:hAnsiTheme="minorHAnsi" w:cstheme="minorBidi"/>
          <w:b w:val="0"/>
        </w:rPr>
      </w:pPr>
      <w:hyperlink w:anchor="_Toc117936561" w:history="1">
        <w:r w:rsidR="00335B90" w:rsidRPr="00F73EF7">
          <w:rPr>
            <w:rStyle w:val="Hyperlink"/>
            <w:rFonts w:cstheme="minorHAnsi"/>
          </w:rPr>
          <w:t>6</w:t>
        </w:r>
        <w:r w:rsidR="00335B90">
          <w:rPr>
            <w:rFonts w:asciiTheme="minorHAnsi" w:eastAsiaTheme="minorEastAsia" w:hAnsiTheme="minorHAnsi" w:cstheme="minorBidi"/>
            <w:b w:val="0"/>
          </w:rPr>
          <w:tab/>
        </w:r>
        <w:r w:rsidR="00335B90" w:rsidRPr="00F73EF7">
          <w:rPr>
            <w:rStyle w:val="Hyperlink"/>
            <w:rFonts w:cstheme="minorHAnsi"/>
          </w:rPr>
          <w:t>Network and Physical Architecture Design Overview</w:t>
        </w:r>
        <w:r w:rsidR="00335B90">
          <w:rPr>
            <w:webHidden/>
          </w:rPr>
          <w:tab/>
        </w:r>
        <w:r w:rsidR="00335B90">
          <w:rPr>
            <w:webHidden/>
          </w:rPr>
          <w:fldChar w:fldCharType="begin"/>
        </w:r>
        <w:r w:rsidR="00335B90">
          <w:rPr>
            <w:webHidden/>
          </w:rPr>
          <w:instrText xml:space="preserve"> PAGEREF _Toc117936561 \h </w:instrText>
        </w:r>
        <w:r w:rsidR="00335B90">
          <w:rPr>
            <w:webHidden/>
          </w:rPr>
        </w:r>
        <w:r w:rsidR="00335B90">
          <w:rPr>
            <w:webHidden/>
          </w:rPr>
          <w:fldChar w:fldCharType="separate"/>
        </w:r>
        <w:r w:rsidR="00335B90">
          <w:rPr>
            <w:webHidden/>
          </w:rPr>
          <w:t>6</w:t>
        </w:r>
        <w:r w:rsidR="00335B90">
          <w:rPr>
            <w:webHidden/>
          </w:rPr>
          <w:fldChar w:fldCharType="end"/>
        </w:r>
      </w:hyperlink>
    </w:p>
    <w:p w14:paraId="2BF526D7" w14:textId="77777777" w:rsidR="00335B90" w:rsidRDefault="00000000" w:rsidP="001305FB">
      <w:pPr>
        <w:pStyle w:val="TOC2"/>
        <w:jc w:val="left"/>
        <w:rPr>
          <w:rFonts w:asciiTheme="minorHAnsi" w:eastAsiaTheme="minorEastAsia" w:hAnsiTheme="minorHAnsi" w:cstheme="minorBidi"/>
          <w:szCs w:val="22"/>
        </w:rPr>
      </w:pPr>
      <w:hyperlink w:anchor="_Toc117936562" w:history="1">
        <w:r w:rsidR="00335B90" w:rsidRPr="00F73EF7">
          <w:rPr>
            <w:rStyle w:val="Hyperlink"/>
          </w:rPr>
          <w:t>6.1</w:t>
        </w:r>
        <w:r w:rsidR="00335B90">
          <w:rPr>
            <w:rFonts w:asciiTheme="minorHAnsi" w:eastAsiaTheme="minorEastAsia" w:hAnsiTheme="minorHAnsi" w:cstheme="minorBidi"/>
            <w:szCs w:val="22"/>
          </w:rPr>
          <w:tab/>
        </w:r>
        <w:r w:rsidR="00335B90" w:rsidRPr="00F73EF7">
          <w:rPr>
            <w:rStyle w:val="Hyperlink"/>
            <w:rFonts w:cstheme="minorHAnsi"/>
          </w:rPr>
          <w:t>Background Information</w:t>
        </w:r>
        <w:r w:rsidR="00335B90">
          <w:rPr>
            <w:webHidden/>
          </w:rPr>
          <w:tab/>
        </w:r>
        <w:r w:rsidR="00335B90">
          <w:rPr>
            <w:webHidden/>
          </w:rPr>
          <w:fldChar w:fldCharType="begin"/>
        </w:r>
        <w:r w:rsidR="00335B90">
          <w:rPr>
            <w:webHidden/>
          </w:rPr>
          <w:instrText xml:space="preserve"> PAGEREF _Toc117936562 \h </w:instrText>
        </w:r>
        <w:r w:rsidR="00335B90">
          <w:rPr>
            <w:webHidden/>
          </w:rPr>
        </w:r>
        <w:r w:rsidR="00335B90">
          <w:rPr>
            <w:webHidden/>
          </w:rPr>
          <w:fldChar w:fldCharType="separate"/>
        </w:r>
        <w:r w:rsidR="00335B90">
          <w:rPr>
            <w:webHidden/>
          </w:rPr>
          <w:t>6</w:t>
        </w:r>
        <w:r w:rsidR="00335B90">
          <w:rPr>
            <w:webHidden/>
          </w:rPr>
          <w:fldChar w:fldCharType="end"/>
        </w:r>
      </w:hyperlink>
    </w:p>
    <w:p w14:paraId="76DFD00F" w14:textId="77777777" w:rsidR="00335B90" w:rsidRDefault="00000000" w:rsidP="001305FB">
      <w:pPr>
        <w:pStyle w:val="TOC2"/>
        <w:jc w:val="left"/>
        <w:rPr>
          <w:rFonts w:asciiTheme="minorHAnsi" w:eastAsiaTheme="minorEastAsia" w:hAnsiTheme="minorHAnsi" w:cstheme="minorBidi"/>
          <w:szCs w:val="22"/>
        </w:rPr>
      </w:pPr>
      <w:hyperlink w:anchor="_Toc117936563" w:history="1">
        <w:r w:rsidR="00335B90" w:rsidRPr="00F73EF7">
          <w:rPr>
            <w:rStyle w:val="Hyperlink"/>
          </w:rPr>
          <w:t>6.2</w:t>
        </w:r>
        <w:r w:rsidR="00335B90">
          <w:rPr>
            <w:rFonts w:asciiTheme="minorHAnsi" w:eastAsiaTheme="minorEastAsia" w:hAnsiTheme="minorHAnsi" w:cstheme="minorBidi"/>
            <w:szCs w:val="22"/>
          </w:rPr>
          <w:tab/>
        </w:r>
        <w:r w:rsidR="00335B90" w:rsidRPr="00F73EF7">
          <w:rPr>
            <w:rStyle w:val="Hyperlink"/>
            <w:rFonts w:cstheme="minorHAnsi"/>
          </w:rPr>
          <w:t>System Evolution Description</w:t>
        </w:r>
        <w:r w:rsidR="00335B90">
          <w:rPr>
            <w:webHidden/>
          </w:rPr>
          <w:tab/>
        </w:r>
        <w:r w:rsidR="00335B90">
          <w:rPr>
            <w:webHidden/>
          </w:rPr>
          <w:fldChar w:fldCharType="begin"/>
        </w:r>
        <w:r w:rsidR="00335B90">
          <w:rPr>
            <w:webHidden/>
          </w:rPr>
          <w:instrText xml:space="preserve"> PAGEREF _Toc117936563 \h </w:instrText>
        </w:r>
        <w:r w:rsidR="00335B90">
          <w:rPr>
            <w:webHidden/>
          </w:rPr>
        </w:r>
        <w:r w:rsidR="00335B90">
          <w:rPr>
            <w:webHidden/>
          </w:rPr>
          <w:fldChar w:fldCharType="separate"/>
        </w:r>
        <w:r w:rsidR="00335B90">
          <w:rPr>
            <w:webHidden/>
          </w:rPr>
          <w:t>6</w:t>
        </w:r>
        <w:r w:rsidR="00335B90">
          <w:rPr>
            <w:webHidden/>
          </w:rPr>
          <w:fldChar w:fldCharType="end"/>
        </w:r>
      </w:hyperlink>
    </w:p>
    <w:p w14:paraId="033DB402" w14:textId="77777777" w:rsidR="00335B90" w:rsidRDefault="00000000" w:rsidP="001305FB">
      <w:pPr>
        <w:pStyle w:val="TOC1"/>
        <w:jc w:val="left"/>
        <w:rPr>
          <w:rFonts w:asciiTheme="minorHAnsi" w:eastAsiaTheme="minorEastAsia" w:hAnsiTheme="minorHAnsi" w:cstheme="minorBidi"/>
          <w:b w:val="0"/>
        </w:rPr>
      </w:pPr>
      <w:hyperlink w:anchor="_Toc117936564" w:history="1">
        <w:r w:rsidR="00335B90" w:rsidRPr="00F73EF7">
          <w:rPr>
            <w:rStyle w:val="Hyperlink"/>
            <w:rFonts w:cstheme="minorHAnsi"/>
          </w:rPr>
          <w:t>7</w:t>
        </w:r>
        <w:r w:rsidR="00335B90">
          <w:rPr>
            <w:rFonts w:asciiTheme="minorHAnsi" w:eastAsiaTheme="minorEastAsia" w:hAnsiTheme="minorHAnsi" w:cstheme="minorBidi"/>
            <w:b w:val="0"/>
          </w:rPr>
          <w:tab/>
        </w:r>
        <w:r w:rsidR="00335B90" w:rsidRPr="00F73EF7">
          <w:rPr>
            <w:rStyle w:val="Hyperlink"/>
            <w:rFonts w:cstheme="minorHAnsi"/>
          </w:rPr>
          <w:t>Training Plan</w:t>
        </w:r>
        <w:r w:rsidR="00335B90">
          <w:rPr>
            <w:webHidden/>
          </w:rPr>
          <w:tab/>
        </w:r>
        <w:r w:rsidR="00335B90">
          <w:rPr>
            <w:webHidden/>
          </w:rPr>
          <w:fldChar w:fldCharType="begin"/>
        </w:r>
        <w:r w:rsidR="00335B90">
          <w:rPr>
            <w:webHidden/>
          </w:rPr>
          <w:instrText xml:space="preserve"> PAGEREF _Toc117936564 \h </w:instrText>
        </w:r>
        <w:r w:rsidR="00335B90">
          <w:rPr>
            <w:webHidden/>
          </w:rPr>
        </w:r>
        <w:r w:rsidR="00335B90">
          <w:rPr>
            <w:webHidden/>
          </w:rPr>
          <w:fldChar w:fldCharType="separate"/>
        </w:r>
        <w:r w:rsidR="00335B90">
          <w:rPr>
            <w:webHidden/>
          </w:rPr>
          <w:t>6</w:t>
        </w:r>
        <w:r w:rsidR="00335B90">
          <w:rPr>
            <w:webHidden/>
          </w:rPr>
          <w:fldChar w:fldCharType="end"/>
        </w:r>
      </w:hyperlink>
    </w:p>
    <w:p w14:paraId="712F5B35" w14:textId="77777777" w:rsidR="00302DDD" w:rsidRDefault="00EE74BA" w:rsidP="001305FB">
      <w:pPr>
        <w:rPr>
          <w:b/>
        </w:rPr>
      </w:pPr>
      <w:r w:rsidRPr="00732E2E">
        <w:rPr>
          <w:rFonts w:asciiTheme="minorHAnsi" w:hAnsiTheme="minorHAnsi" w:cstheme="minorHAnsi"/>
          <w:b/>
          <w:szCs w:val="22"/>
        </w:rPr>
        <w:fldChar w:fldCharType="end"/>
      </w:r>
    </w:p>
    <w:p w14:paraId="40CB0016" w14:textId="77777777" w:rsidR="00FD0468" w:rsidRDefault="00FD0468" w:rsidP="001305FB">
      <w:pPr>
        <w:rPr>
          <w:b/>
        </w:rPr>
      </w:pP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17936549"/>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17936550"/>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1EDF9E8B" w:rsidR="006D6C8B" w:rsidRDefault="006D6C8B" w:rsidP="006D6C8B">
      <w:pPr>
        <w:ind w:firstLine="720"/>
      </w:pPr>
      <w:r>
        <w:t>Figure 4.4</w:t>
      </w:r>
    </w:p>
    <w:p w14:paraId="3926A3C8" w14:textId="40264EDB" w:rsidR="00C23EDD" w:rsidRPr="00E76FED" w:rsidRDefault="00C23EDD" w:rsidP="00E76FED">
      <w:r>
        <w:t xml:space="preserve">6.1 </w:t>
      </w:r>
      <w:hyperlink w:anchor="_System_Evolution_Description" w:history="1">
        <w:r w:rsidRPr="00C23EDD">
          <w:rPr>
            <w:rStyle w:val="Hyperlink"/>
          </w:rPr>
          <w:t>System Evolution Description</w:t>
        </w:r>
      </w:hyperlink>
    </w:p>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17936551"/>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17936552"/>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17936553"/>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5F588AAC" w14:textId="2AA3F287" w:rsidR="00867068" w:rsidRDefault="00867068" w:rsidP="00572281">
            <w:r>
              <w:t>CRUD</w:t>
            </w:r>
          </w:p>
        </w:tc>
        <w:tc>
          <w:tcPr>
            <w:tcW w:w="4150" w:type="dxa"/>
          </w:tcPr>
          <w:p w14:paraId="1C7CBBAC" w14:textId="77777777" w:rsidR="00572281" w:rsidRDefault="00572281" w:rsidP="00572281">
            <w:r w:rsidRPr="00572281">
              <w:t>Web/Mobile Application</w:t>
            </w:r>
          </w:p>
          <w:p w14:paraId="62CCC0F9" w14:textId="15A3BE32" w:rsidR="00867068" w:rsidRDefault="00867068" w:rsidP="00572281">
            <w:r>
              <w:t>Create, Read, Update, Delete</w:t>
            </w:r>
          </w:p>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117936554"/>
      <w:bookmarkStart w:id="11" w:name="_Toc439994673"/>
      <w:bookmarkStart w:id="12" w:name="_Toc26969061"/>
      <w:bookmarkEnd w:id="9"/>
      <w:r w:rsidRPr="00572281">
        <w:rPr>
          <w:rFonts w:asciiTheme="minorHAnsi" w:hAnsiTheme="minorHAnsi" w:cstheme="minorHAnsi"/>
        </w:rPr>
        <w:t>SWOT Analysis</w:t>
      </w:r>
      <w:bookmarkEnd w:id="10"/>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eCommerce(selling, buying, etc)</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r>
              <w:t>Memoization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(online accounts, buying history, etc)</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17936556"/>
      <w:bookmarkEnd w:id="13"/>
      <w:r w:rsidRPr="005015E9">
        <w:rPr>
          <w:rFonts w:asciiTheme="minorHAnsi" w:hAnsiTheme="minorHAnsi" w:cstheme="minorHAnsi"/>
        </w:rPr>
        <w:lastRenderedPageBreak/>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46810AC9" w14:textId="1FA694F0" w:rsidR="006C74B6" w:rsidRDefault="00952C51" w:rsidP="001305FB">
      <w:r>
        <w:rPr>
          <w:noProof/>
        </w:rPr>
        <w:drawing>
          <wp:inline distT="0" distB="0" distL="0" distR="0" wp14:anchorId="54AC7CE6" wp14:editId="5D98E465">
            <wp:extent cx="5276215" cy="301561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3015615"/>
                    </a:xfrm>
                    <a:prstGeom prst="rect">
                      <a:avLst/>
                    </a:prstGeom>
                  </pic:spPr>
                </pic:pic>
              </a:graphicData>
            </a:graphic>
          </wp:inline>
        </w:drawing>
      </w:r>
    </w:p>
    <w:p w14:paraId="6F63E611" w14:textId="42A964A6" w:rsidR="006C74B6" w:rsidRPr="00D810F4" w:rsidRDefault="00D810F4" w:rsidP="001305FB">
      <w:pPr>
        <w:rPr>
          <w:color w:val="FF0000"/>
          <w:sz w:val="28"/>
          <w:szCs w:val="28"/>
        </w:rPr>
      </w:pPr>
      <w:r>
        <w:rPr>
          <w:color w:val="FF0000"/>
          <w:sz w:val="28"/>
          <w:szCs w:val="28"/>
        </w:rPr>
        <w:t>*this design is outdated and has been changed in miro</w:t>
      </w:r>
    </w:p>
    <w:p w14:paraId="7A4A1775" w14:textId="77777777" w:rsidR="00D810F4" w:rsidRDefault="00D810F4" w:rsidP="001305FB"/>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r>
        <w:rPr>
          <w:rFonts w:asciiTheme="minorHAnsi" w:hAnsiTheme="minorHAnsi" w:cstheme="minorHAnsi"/>
        </w:rPr>
        <w:t>Customer_Order</w:t>
      </w:r>
    </w:p>
    <w:p w14:paraId="3BA1762D" w14:textId="031A971D" w:rsidR="00496AB0" w:rsidRDefault="00496AB0" w:rsidP="001305FB">
      <w:pPr>
        <w:rPr>
          <w:rFonts w:asciiTheme="minorHAnsi" w:hAnsiTheme="minorHAnsi" w:cstheme="minorHAnsi"/>
        </w:rPr>
      </w:pPr>
      <w:r>
        <w:rPr>
          <w:rFonts w:asciiTheme="minorHAnsi" w:hAnsiTheme="minorHAnsi" w:cstheme="minorHAnsi"/>
        </w:rPr>
        <w:t>Customer_Transaction</w:t>
      </w:r>
    </w:p>
    <w:p w14:paraId="2E23D781" w14:textId="519800DE" w:rsidR="00952C51" w:rsidRDefault="003079D8" w:rsidP="001305FB">
      <w:pPr>
        <w:rPr>
          <w:rFonts w:asciiTheme="minorHAnsi" w:hAnsiTheme="minorHAnsi" w:cstheme="minorHAnsi"/>
        </w:rPr>
      </w:pPr>
      <w:r>
        <w:rPr>
          <w:rFonts w:asciiTheme="minorHAnsi" w:hAnsiTheme="minorHAnsi" w:cstheme="minorHAnsi"/>
        </w:rPr>
        <w:t>Customer_Order_Product_Association</w:t>
      </w:r>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1B89F4A3" w14:textId="384818E2" w:rsidR="003079D8" w:rsidRDefault="003079D8" w:rsidP="001305FB">
      <w:pPr>
        <w:rPr>
          <w:rFonts w:asciiTheme="minorHAnsi" w:hAnsiTheme="minorHAnsi" w:cstheme="minorHAnsi"/>
        </w:rPr>
      </w:pPr>
      <w:r>
        <w:rPr>
          <w:rFonts w:asciiTheme="minorHAnsi" w:hAnsiTheme="minorHAnsi" w:cstheme="minorHAnsi"/>
        </w:rPr>
        <w:t>Product_Category_Association</w:t>
      </w:r>
    </w:p>
    <w:p w14:paraId="3836BDDC" w14:textId="4AA141C0" w:rsidR="00496AB0" w:rsidRDefault="00496AB0" w:rsidP="001305FB">
      <w:pPr>
        <w:rPr>
          <w:rFonts w:asciiTheme="minorHAnsi" w:hAnsiTheme="minorHAnsi" w:cstheme="minorHAnsi"/>
        </w:rPr>
      </w:pPr>
      <w:r>
        <w:rPr>
          <w:rFonts w:asciiTheme="minorHAnsi" w:hAnsiTheme="minorHAnsi" w:cstheme="minorHAnsi"/>
        </w:rPr>
        <w:t>Inventory_Order</w:t>
      </w:r>
    </w:p>
    <w:p w14:paraId="2764505F" w14:textId="3E0BFDE9" w:rsidR="00496AB0" w:rsidRDefault="00496AB0" w:rsidP="001305FB">
      <w:pPr>
        <w:rPr>
          <w:rFonts w:asciiTheme="minorHAnsi" w:hAnsiTheme="minorHAnsi" w:cstheme="minorHAnsi"/>
        </w:rPr>
      </w:pPr>
      <w:r>
        <w:rPr>
          <w:rFonts w:asciiTheme="minorHAnsi" w:hAnsiTheme="minorHAnsi" w:cstheme="minorHAnsi"/>
        </w:rPr>
        <w:t>Inventory_Transaction</w:t>
      </w:r>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t>Employee</w:t>
      </w:r>
    </w:p>
    <w:p w14:paraId="2D7D2924" w14:textId="1BBA8BE1" w:rsidR="00496AB0" w:rsidRDefault="00496AB0" w:rsidP="001305FB">
      <w:pPr>
        <w:rPr>
          <w:rFonts w:asciiTheme="minorHAnsi" w:hAnsiTheme="minorHAnsi" w:cstheme="minorHAnsi"/>
        </w:rPr>
      </w:pPr>
      <w:r>
        <w:rPr>
          <w:rFonts w:asciiTheme="minorHAnsi" w:hAnsiTheme="minorHAnsi" w:cstheme="minorHAnsi"/>
        </w:rPr>
        <w:lastRenderedPageBreak/>
        <w:t>Job_Role</w:t>
      </w:r>
    </w:p>
    <w:p w14:paraId="5E94EAE3" w14:textId="77777777" w:rsidR="008F332A" w:rsidRDefault="008F332A" w:rsidP="001305FB">
      <w:pPr>
        <w:rPr>
          <w:rFonts w:asciiTheme="minorHAnsi" w:hAnsiTheme="minorHAnsi" w:cstheme="minorHAnsi"/>
        </w:rPr>
      </w:pP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0003FE34"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Customer_Order_Product_Association.</w:t>
      </w:r>
    </w:p>
    <w:p w14:paraId="4DBF17FD" w14:textId="2779A036" w:rsidR="00B94DC2" w:rsidRDefault="00B43D60" w:rsidP="001305FB">
      <w:pPr>
        <w:rPr>
          <w:rFonts w:asciiTheme="minorHAnsi" w:hAnsiTheme="minorHAnsi" w:cstheme="minorHAnsi"/>
        </w:rPr>
      </w:pPr>
      <w:r>
        <w:rPr>
          <w:rFonts w:asciiTheme="minorHAnsi" w:hAnsiTheme="minorHAnsi" w:cstheme="minorHAnsi"/>
        </w:rPr>
        <w:t xml:space="preserve">Many Products can be in </w:t>
      </w:r>
      <w:r w:rsidR="00B94DC2">
        <w:rPr>
          <w:rFonts w:asciiTheme="minorHAnsi" w:hAnsiTheme="minorHAnsi" w:cstheme="minorHAnsi"/>
        </w:rPr>
        <w:t>Many</w:t>
      </w:r>
      <w:r>
        <w:rPr>
          <w:rFonts w:asciiTheme="minorHAnsi" w:hAnsiTheme="minorHAnsi" w:cstheme="minorHAnsi"/>
        </w:rPr>
        <w:t xml:space="preserve"> Categor</w:t>
      </w:r>
      <w:r w:rsidR="00B94DC2">
        <w:rPr>
          <w:rFonts w:asciiTheme="minorHAnsi" w:hAnsiTheme="minorHAnsi" w:cstheme="minorHAnsi"/>
        </w:rPr>
        <w:t>ies</w:t>
      </w:r>
      <w:r>
        <w:rPr>
          <w:rFonts w:asciiTheme="minorHAnsi" w:hAnsiTheme="minorHAnsi" w:cstheme="minorHAnsi"/>
        </w:rPr>
        <w:t xml:space="preserve">, </w:t>
      </w:r>
      <w:r w:rsidR="00B94DC2">
        <w:rPr>
          <w:rFonts w:asciiTheme="minorHAnsi" w:hAnsiTheme="minorHAnsi" w:cstheme="minorHAnsi"/>
        </w:rPr>
        <w:t>and one Category can contain Many Products</w:t>
      </w:r>
      <w:r>
        <w:rPr>
          <w:rFonts w:asciiTheme="minorHAnsi" w:hAnsiTheme="minorHAnsi" w:cstheme="minorHAnsi"/>
        </w:rPr>
        <w:t>.</w:t>
      </w:r>
      <w:r w:rsidR="00B94DC2">
        <w:rPr>
          <w:rFonts w:asciiTheme="minorHAnsi" w:hAnsiTheme="minorHAnsi" w:cstheme="minorHAnsi"/>
        </w:rPr>
        <w:t xml:space="preserve"> This will be accomplished through an Associative Entity called</w:t>
      </w:r>
      <w:r w:rsidR="002841A0">
        <w:rPr>
          <w:rFonts w:asciiTheme="minorHAnsi" w:hAnsiTheme="minorHAnsi" w:cstheme="minorHAnsi"/>
        </w:rPr>
        <w:t xml:space="preserve"> </w:t>
      </w:r>
      <w:r w:rsidR="00B94DC2">
        <w:rPr>
          <w:rFonts w:asciiTheme="minorHAnsi" w:hAnsiTheme="minorHAnsi" w:cstheme="minorHAnsi"/>
        </w:rPr>
        <w:t xml:space="preserve">Product_Category_Association. </w:t>
      </w:r>
    </w:p>
    <w:p w14:paraId="72092191" w14:textId="2A1B3699" w:rsidR="00DD070A" w:rsidRDefault="00DD070A" w:rsidP="001305FB">
      <w:pPr>
        <w:rPr>
          <w:rFonts w:asciiTheme="minorHAnsi" w:hAnsiTheme="minorHAnsi" w:cstheme="minorHAnsi"/>
        </w:rPr>
      </w:pPr>
      <w:r>
        <w:rPr>
          <w:rFonts w:asciiTheme="minorHAnsi" w:hAnsiTheme="minorHAnsi" w:cstheme="minorHAnsi"/>
        </w:rPr>
        <w:t xml:space="preserve">Once a </w:t>
      </w:r>
      <w:r w:rsidR="0049187F">
        <w:rPr>
          <w:rFonts w:asciiTheme="minorHAnsi" w:hAnsiTheme="minorHAnsi" w:cstheme="minorHAnsi"/>
        </w:rPr>
        <w:t>Customer_O</w:t>
      </w:r>
      <w:r>
        <w:rPr>
          <w:rFonts w:asciiTheme="minorHAnsi" w:hAnsiTheme="minorHAnsi" w:cstheme="minorHAnsi"/>
        </w:rPr>
        <w:t xml:space="preserve">rder is complete, a </w:t>
      </w:r>
      <w:r w:rsidR="00C1390A">
        <w:rPr>
          <w:rFonts w:asciiTheme="minorHAnsi" w:hAnsiTheme="minorHAnsi" w:cstheme="minorHAnsi"/>
        </w:rPr>
        <w:t>Customer_T</w:t>
      </w:r>
      <w:r>
        <w:rPr>
          <w:rFonts w:asciiTheme="minorHAnsi" w:hAnsiTheme="minorHAnsi" w:cstheme="minorHAnsi"/>
        </w:rPr>
        <w:t xml:space="preserve">ransaction is generated for the customer. Only one </w:t>
      </w:r>
      <w:r w:rsidR="00C1390A">
        <w:rPr>
          <w:rFonts w:asciiTheme="minorHAnsi" w:hAnsiTheme="minorHAnsi" w:cstheme="minorHAnsi"/>
        </w:rPr>
        <w:t>Customer_T</w:t>
      </w:r>
      <w:r>
        <w:rPr>
          <w:rFonts w:asciiTheme="minorHAnsi" w:hAnsiTheme="minorHAnsi" w:cstheme="minorHAnsi"/>
        </w:rPr>
        <w:t>ransaction is generated per order</w:t>
      </w:r>
      <w:r w:rsidR="002841A0">
        <w:rPr>
          <w:rFonts w:asciiTheme="minorHAnsi" w:hAnsiTheme="minorHAnsi" w:cstheme="minorHAnsi"/>
        </w:rPr>
        <w:t xml:space="preserve">, which will contain the Order ID number along with Payment Information. </w:t>
      </w:r>
    </w:p>
    <w:p w14:paraId="45780532" w14:textId="0FA6E39E" w:rsidR="002F3522"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Inventory_Order table. Once a Product decrements to a certain amount in Quantity the designated Employee can make an order for more inventory.</w:t>
      </w:r>
      <w:r w:rsidR="004B7F61">
        <w:rPr>
          <w:rFonts w:asciiTheme="minorHAnsi" w:hAnsiTheme="minorHAnsi" w:cstheme="minorHAnsi"/>
        </w:rPr>
        <w:t xml:space="preserve"> </w:t>
      </w:r>
    </w:p>
    <w:p w14:paraId="5E6CED38" w14:textId="572E0607" w:rsidR="00D970E0" w:rsidRDefault="00D970E0" w:rsidP="001305FB">
      <w:pPr>
        <w:rPr>
          <w:rFonts w:asciiTheme="minorHAnsi" w:hAnsiTheme="minorHAnsi" w:cstheme="minorHAnsi"/>
        </w:rPr>
      </w:pPr>
      <w:r>
        <w:rPr>
          <w:rFonts w:asciiTheme="minorHAnsi" w:hAnsiTheme="minorHAnsi" w:cstheme="minorHAnsi"/>
        </w:rPr>
        <w:t xml:space="preserve">The Inventory_Order table contains a foreign key to the Products table. It will also contain an ID, an order date, the purchasing price per unit, and a quantity ordered. </w:t>
      </w:r>
    </w:p>
    <w:p w14:paraId="1BAA10A3" w14:textId="4A956A67" w:rsidR="00D970E0" w:rsidRDefault="00D970E0" w:rsidP="001305FB">
      <w:pPr>
        <w:rPr>
          <w:rFonts w:asciiTheme="minorHAnsi" w:hAnsiTheme="minorHAnsi" w:cstheme="minorHAnsi"/>
        </w:rPr>
      </w:pPr>
      <w:r>
        <w:rPr>
          <w:rFonts w:asciiTheme="minorHAnsi" w:hAnsiTheme="minorHAnsi" w:cstheme="minorHAnsi"/>
        </w:rPr>
        <w:t>The Inventory_Order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etc…</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Role</w:t>
      </w:r>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lastRenderedPageBreak/>
        <w:t>A specific Employee is granted access to complete an Inventory_</w:t>
      </w:r>
      <w:r>
        <w:rPr>
          <w:rFonts w:asciiTheme="minorHAnsi" w:hAnsiTheme="minorHAnsi" w:cstheme="minorHAnsi"/>
        </w:rPr>
        <w:tab/>
        <w:t>Order. These are transactions that order more inventory of one specific item from a specific Supplier. Once an Inventory_Order is complete an Inventory_Transaction is generated that corresponds to that particular Inventory_Order.</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Inventory_Transaction, a Delivery_date will be assigned from the particular Supplier and stored in the Delivery object. </w:t>
      </w:r>
      <w:r w:rsidR="00496AB0">
        <w:rPr>
          <w:rFonts w:asciiTheme="minorHAnsi" w:hAnsiTheme="minorHAnsi" w:cstheme="minorHAnsi"/>
        </w:rPr>
        <w:t xml:space="preserve">Only one supplier can supply one Delivery_date per order. </w:t>
      </w:r>
    </w:p>
    <w:p w14:paraId="401D6CA3" w14:textId="5F5D161F" w:rsidR="009804DC" w:rsidRDefault="009804DC"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lastRenderedPageBreak/>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Customer and Customer_Order:</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r>
        <w:rPr>
          <w:rFonts w:asciiTheme="minorHAnsi" w:hAnsiTheme="minorHAnsi" w:cstheme="minorHAnsi"/>
        </w:rPr>
        <w:lastRenderedPageBreak/>
        <w:t>Customer_Transaction:</w:t>
      </w:r>
    </w:p>
    <w:p w14:paraId="0248B036" w14:textId="77777777" w:rsidR="009804DC" w:rsidRDefault="009804DC">
      <w:pPr>
        <w:spacing w:after="200" w:line="276" w:lineRule="auto"/>
        <w:rPr>
          <w:rFonts w:asciiTheme="minorHAnsi" w:hAnsiTheme="minorHAnsi" w:cstheme="minorHAnsi"/>
        </w:rPr>
      </w:pPr>
    </w:p>
    <w:p w14:paraId="7D17082C" w14:textId="449ADA9D" w:rsidR="009804DC" w:rsidRDefault="009804DC">
      <w:pPr>
        <w:spacing w:after="200" w:line="276" w:lineRule="auto"/>
        <w:rPr>
          <w:rFonts w:asciiTheme="minorHAnsi" w:hAnsiTheme="minorHAnsi" w:cstheme="minorHAnsi"/>
        </w:rPr>
      </w:pPr>
      <w:r>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r>
        <w:rPr>
          <w:rFonts w:asciiTheme="minorHAnsi" w:hAnsiTheme="minorHAnsi" w:cstheme="minorHAnsi"/>
        </w:rPr>
        <w:t>Product_Category_Association:</w:t>
      </w:r>
    </w:p>
    <w:p w14:paraId="03C18DA2" w14:textId="68113315" w:rsidR="009804DC" w:rsidRDefault="009804DC">
      <w:pPr>
        <w:spacing w:after="200" w:line="276" w:lineRule="auto"/>
        <w:rPr>
          <w:rFonts w:asciiTheme="minorHAnsi" w:hAnsiTheme="minorHAnsi" w:cstheme="minorHAnsi"/>
        </w:rPr>
      </w:pPr>
      <w:r>
        <w:rPr>
          <w:noProof/>
        </w:rPr>
        <w:drawing>
          <wp:anchor distT="0" distB="0" distL="114300" distR="114300" simplePos="0" relativeHeight="251662336" behindDoc="0" locked="0" layoutInCell="1" allowOverlap="1" wp14:anchorId="0F7A73BF" wp14:editId="677C4CDD">
            <wp:simplePos x="0" y="0"/>
            <wp:positionH relativeFrom="column">
              <wp:posOffset>0</wp:posOffset>
            </wp:positionH>
            <wp:positionV relativeFrom="paragraph">
              <wp:posOffset>-1270</wp:posOffset>
            </wp:positionV>
            <wp:extent cx="5276215" cy="2814955"/>
            <wp:effectExtent l="0" t="0" r="63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14955"/>
                    </a:xfrm>
                    <a:prstGeom prst="rect">
                      <a:avLst/>
                    </a:prstGeom>
                    <a:noFill/>
                    <a:ln>
                      <a:noFill/>
                    </a:ln>
                  </pic:spPr>
                </pic:pic>
              </a:graphicData>
            </a:graphic>
          </wp:anchor>
        </w:drawing>
      </w: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r>
        <w:rPr>
          <w:rFonts w:asciiTheme="minorHAnsi" w:hAnsiTheme="minorHAnsi" w:cstheme="minorHAnsi"/>
        </w:rPr>
        <w:t>Inventory_Order:</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r>
        <w:rPr>
          <w:rFonts w:asciiTheme="minorHAnsi" w:hAnsiTheme="minorHAnsi" w:cstheme="minorHAnsi"/>
        </w:rPr>
        <w:t>Inventory_Transaction:</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Employee and Job_Role:</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17936557"/>
      <w:bookmarkEnd w:id="15"/>
      <w:r w:rsidRPr="005015E9">
        <w:lastRenderedPageBreak/>
        <w:t>Application</w:t>
      </w:r>
      <w:r w:rsidR="00B129F9">
        <w:t>/Website</w:t>
      </w:r>
      <w:r w:rsidRPr="005015E9">
        <w:t xml:space="preserve"> </w:t>
      </w:r>
      <w:r w:rsidR="003D1582" w:rsidRPr="005015E9">
        <w:t>Detailed Design</w:t>
      </w:r>
      <w:bookmarkEnd w:id="16"/>
    </w:p>
    <w:p w14:paraId="4B7EEC48" w14:textId="17520461" w:rsidR="00D76E35" w:rsidRDefault="00D76E35" w:rsidP="001305FB">
      <w:pPr>
        <w:rPr>
          <w:rFonts w:asciiTheme="minorHAnsi" w:hAnsiTheme="minorHAnsi" w:cstheme="minorHAnsi"/>
        </w:rPr>
      </w:pPr>
      <w:r>
        <w:rPr>
          <w:rFonts w:asciiTheme="minorHAnsi" w:hAnsiTheme="minorHAnsi" w:cstheme="minorHAnsi"/>
        </w:rPr>
        <w:t xml:space="preserve">The application will follow the Client-Server Architecture. </w:t>
      </w:r>
      <w:r w:rsidR="00073F7A">
        <w:rPr>
          <w:rFonts w:asciiTheme="minorHAnsi" w:hAnsiTheme="minorHAnsi" w:cstheme="minorHAnsi"/>
        </w:rPr>
        <w:t xml:space="preserve">The Server will manage the database and expose the web </w:t>
      </w:r>
      <w:r w:rsidR="007E5987">
        <w:rPr>
          <w:rFonts w:asciiTheme="minorHAnsi" w:hAnsiTheme="minorHAnsi" w:cstheme="minorHAnsi"/>
        </w:rPr>
        <w:t>APIs</w:t>
      </w:r>
      <w:r w:rsidR="00073F7A">
        <w:rPr>
          <w:rFonts w:asciiTheme="minorHAnsi" w:hAnsiTheme="minorHAnsi" w:cstheme="minorHAnsi"/>
        </w:rPr>
        <w:t xml:space="preserve"> for which the Clients will then talk to. The Client being the web application.</w:t>
      </w:r>
      <w:r w:rsidR="00C74339">
        <w:rPr>
          <w:rFonts w:asciiTheme="minorHAnsi" w:hAnsiTheme="minorHAnsi" w:cstheme="minorHAnsi"/>
        </w:rPr>
        <w:t xml:space="preserve"> </w:t>
      </w:r>
    </w:p>
    <w:p w14:paraId="407EC23F" w14:textId="29997F4D" w:rsidR="00C74339" w:rsidRDefault="00C74339" w:rsidP="001305FB">
      <w:pPr>
        <w:rPr>
          <w:rFonts w:asciiTheme="minorHAnsi" w:hAnsiTheme="minorHAnsi" w:cstheme="minorHAnsi"/>
        </w:rPr>
      </w:pPr>
      <w:r>
        <w:rPr>
          <w:rFonts w:asciiTheme="minorHAnsi" w:hAnsiTheme="minorHAnsi" w:cstheme="minorHAnsi"/>
        </w:rPr>
        <w:t xml:space="preserve">The </w:t>
      </w:r>
      <w:r w:rsidR="00721FE6">
        <w:rPr>
          <w:rFonts w:asciiTheme="minorHAnsi" w:hAnsiTheme="minorHAnsi" w:cstheme="minorHAnsi"/>
        </w:rPr>
        <w:t>client</w:t>
      </w:r>
      <w:r>
        <w:rPr>
          <w:rFonts w:asciiTheme="minorHAnsi" w:hAnsiTheme="minorHAnsi" w:cstheme="minorHAnsi"/>
        </w:rPr>
        <w:t xml:space="preserve"> of the application is implemented with the React framework. </w:t>
      </w:r>
      <w:r w:rsidR="00721FE6">
        <w:rPr>
          <w:rFonts w:asciiTheme="minorHAnsi" w:hAnsiTheme="minorHAnsi" w:cstheme="minorHAnsi"/>
        </w:rPr>
        <w:t>The client provides</w:t>
      </w:r>
      <w:r>
        <w:rPr>
          <w:rFonts w:asciiTheme="minorHAnsi" w:hAnsiTheme="minorHAnsi" w:cstheme="minorHAnsi"/>
        </w:rPr>
        <w:t xml:space="preserve"> the </w:t>
      </w:r>
      <w:r w:rsidR="00721FE6">
        <w:rPr>
          <w:rFonts w:asciiTheme="minorHAnsi" w:hAnsiTheme="minorHAnsi" w:cstheme="minorHAnsi"/>
        </w:rPr>
        <w:t xml:space="preserve">GUI </w:t>
      </w:r>
      <w:r>
        <w:rPr>
          <w:rFonts w:asciiTheme="minorHAnsi" w:hAnsiTheme="minorHAnsi" w:cstheme="minorHAnsi"/>
        </w:rPr>
        <w:t>that the end user will view</w:t>
      </w:r>
      <w:r w:rsidR="00721FE6">
        <w:rPr>
          <w:rFonts w:asciiTheme="minorHAnsi" w:hAnsiTheme="minorHAnsi" w:cstheme="minorHAnsi"/>
        </w:rPr>
        <w:t xml:space="preserve"> and interact with. M</w:t>
      </w:r>
      <w:r>
        <w:rPr>
          <w:rFonts w:asciiTheme="minorHAnsi" w:hAnsiTheme="minorHAnsi" w:cstheme="minorHAnsi"/>
        </w:rPr>
        <w:t>ore importantly</w:t>
      </w:r>
      <w:r w:rsidR="00721FE6">
        <w:rPr>
          <w:rFonts w:asciiTheme="minorHAnsi" w:hAnsiTheme="minorHAnsi" w:cstheme="minorHAnsi"/>
        </w:rPr>
        <w:t>,</w:t>
      </w:r>
      <w:r>
        <w:rPr>
          <w:rFonts w:asciiTheme="minorHAnsi" w:hAnsiTheme="minorHAnsi" w:cstheme="minorHAnsi"/>
        </w:rPr>
        <w:t xml:space="preserve"> </w:t>
      </w:r>
      <w:r w:rsidR="00721FE6">
        <w:rPr>
          <w:rFonts w:asciiTheme="minorHAnsi" w:hAnsiTheme="minorHAnsi" w:cstheme="minorHAnsi"/>
        </w:rPr>
        <w:t>the client</w:t>
      </w:r>
      <w:r>
        <w:rPr>
          <w:rFonts w:asciiTheme="minorHAnsi" w:hAnsiTheme="minorHAnsi" w:cstheme="minorHAnsi"/>
        </w:rPr>
        <w:t xml:space="preserve"> speaks to the </w:t>
      </w:r>
      <w:r w:rsidR="00451FBD">
        <w:rPr>
          <w:rFonts w:asciiTheme="minorHAnsi" w:hAnsiTheme="minorHAnsi" w:cstheme="minorHAnsi"/>
        </w:rPr>
        <w:t>server, which is connected to the database,</w:t>
      </w:r>
      <w:r>
        <w:rPr>
          <w:rFonts w:asciiTheme="minorHAnsi" w:hAnsiTheme="minorHAnsi" w:cstheme="minorHAnsi"/>
        </w:rPr>
        <w:t xml:space="preserve"> in order to populate the webpage with the data from the database in the structure that the </w:t>
      </w:r>
      <w:r w:rsidR="00451FBD">
        <w:rPr>
          <w:rFonts w:asciiTheme="minorHAnsi" w:hAnsiTheme="minorHAnsi" w:cstheme="minorHAnsi"/>
        </w:rPr>
        <w:t xml:space="preserve">client </w:t>
      </w:r>
      <w:r>
        <w:rPr>
          <w:rFonts w:asciiTheme="minorHAnsi" w:hAnsiTheme="minorHAnsi" w:cstheme="minorHAnsi"/>
        </w:rPr>
        <w:t xml:space="preserve">provides. </w:t>
      </w:r>
    </w:p>
    <w:p w14:paraId="57FA49C3" w14:textId="6DD19091"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SpringBoot.  </w:t>
      </w:r>
      <w:r w:rsidR="00BF5614">
        <w:rPr>
          <w:rFonts w:asciiTheme="minorHAnsi" w:hAnsiTheme="minorHAnsi" w:cstheme="minorHAnsi"/>
        </w:rPr>
        <w:t>Its</w:t>
      </w:r>
      <w:r>
        <w:rPr>
          <w:rFonts w:asciiTheme="minorHAnsi" w:hAnsiTheme="minorHAnsi" w:cstheme="minorHAnsi"/>
        </w:rPr>
        <w:t xml:space="preserve"> implementation models the </w:t>
      </w:r>
      <w:r w:rsidR="00AA7C86">
        <w:rPr>
          <w:rFonts w:asciiTheme="minorHAnsi" w:hAnsiTheme="minorHAnsi" w:cstheme="minorHAnsi"/>
        </w:rPr>
        <w:t>structure of</w:t>
      </w:r>
      <w:r>
        <w:rPr>
          <w:rFonts w:asciiTheme="minorHAnsi" w:hAnsiTheme="minorHAnsi" w:cstheme="minorHAnsi"/>
        </w:rPr>
        <w:t xml:space="preserve"> the </w:t>
      </w:r>
      <w:r w:rsidR="00AA7C86">
        <w:rPr>
          <w:rFonts w:asciiTheme="minorHAnsi" w:hAnsiTheme="minorHAnsi" w:cstheme="minorHAnsi"/>
        </w:rPr>
        <w:t xml:space="preserve">PostgreSQL </w:t>
      </w:r>
      <w:r>
        <w:rPr>
          <w:rFonts w:asciiTheme="minorHAnsi" w:hAnsiTheme="minorHAnsi" w:cstheme="minorHAnsi"/>
        </w:rPr>
        <w:t>database</w:t>
      </w:r>
      <w:r w:rsidR="00AA7C86">
        <w:rPr>
          <w:rFonts w:asciiTheme="minorHAnsi" w:hAnsiTheme="minorHAnsi" w:cstheme="minorHAnsi"/>
        </w:rPr>
        <w:t xml:space="preserve"> with “entities”, “repositories”, 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Jpa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presenting the data to the end user.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16D1BDAC" w14:textId="34822133" w:rsidR="009109C4" w:rsidRDefault="009109C4" w:rsidP="001305FB">
      <w:pPr>
        <w:rPr>
          <w:rFonts w:asciiTheme="minorHAnsi" w:hAnsiTheme="minorHAnsi" w:cstheme="minorHAnsi"/>
        </w:rPr>
      </w:pPr>
      <w:r>
        <w:rPr>
          <w:rFonts w:asciiTheme="minorHAnsi" w:hAnsiTheme="minorHAnsi" w:cstheme="minorHAnsi"/>
        </w:rPr>
        <w:t xml:space="preserve">Currently, the application is incomplete. The items are being summoned from the database and presented on the webpage. However, the shop functionality, user creation/login process, and employee portal have yet be implemented. </w:t>
      </w:r>
    </w:p>
    <w:p w14:paraId="7F405F6A" w14:textId="1D333A30" w:rsidR="000C27AC" w:rsidRDefault="000C27AC" w:rsidP="001305FB">
      <w:pPr>
        <w:rPr>
          <w:rFonts w:asciiTheme="minorHAnsi" w:hAnsiTheme="minorHAnsi" w:cstheme="minorHAnsi"/>
        </w:rPr>
      </w:pPr>
      <w:r>
        <w:rPr>
          <w:rFonts w:asciiTheme="minorHAnsi" w:hAnsiTheme="minorHAnsi" w:cstheme="minorHAnsi"/>
        </w:rPr>
        <w:t xml:space="preserve">The overall schema of the application is modeled by Figure 4.5.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t>The shop will be visible to the public, where potential customers may browse the categories and the products contained within. Customers who wish to make purchases will need to 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66648649"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SpringBoot. </w:t>
      </w:r>
    </w:p>
    <w:p w14:paraId="1CE6B3E7" w14:textId="05F7DBE8" w:rsidR="00FC4DC4" w:rsidRDefault="00FC4DC4" w:rsidP="001305FB">
      <w:pPr>
        <w:rPr>
          <w:rFonts w:asciiTheme="minorHAnsi" w:hAnsiTheme="minorHAnsi" w:cstheme="minorHAnsi"/>
        </w:rPr>
      </w:pPr>
      <w:r>
        <w:rPr>
          <w:rFonts w:asciiTheme="minorHAnsi" w:hAnsiTheme="minorHAnsi" w:cstheme="minorHAnsi"/>
        </w:rPr>
        <w:t>Figure 4.2 shows the data in JSON format that is summoned from SpringBoot</w:t>
      </w:r>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2BA41342" w:rsidR="00374D4C" w:rsidRDefault="00374D4C" w:rsidP="001305FB">
      <w:pPr>
        <w:rPr>
          <w:rFonts w:asciiTheme="minorHAnsi" w:hAnsiTheme="minorHAnsi" w:cstheme="minorHAnsi"/>
        </w:rPr>
      </w:pPr>
      <w:r>
        <w:rPr>
          <w:rFonts w:asciiTheme="minorHAnsi" w:hAnsiTheme="minorHAnsi" w:cstheme="minorHAnsi"/>
        </w:rPr>
        <w:t>Figure 4.4 show the webpage that is generated with React connected to SpringBoot.</w:t>
      </w:r>
    </w:p>
    <w:p w14:paraId="7E870316" w14:textId="18EDCCEA" w:rsidR="009C0AF8" w:rsidRDefault="009C0AF8" w:rsidP="001305FB">
      <w:pPr>
        <w:rPr>
          <w:rFonts w:asciiTheme="minorHAnsi" w:hAnsiTheme="minorHAnsi" w:cstheme="minorHAnsi"/>
        </w:rPr>
      </w:pPr>
    </w:p>
    <w:p w14:paraId="75DAFCA7" w14:textId="58B03154" w:rsidR="009C0AF8" w:rsidRDefault="009C0AF8" w:rsidP="001305FB">
      <w:pPr>
        <w:rPr>
          <w:rFonts w:asciiTheme="minorHAnsi" w:hAnsiTheme="minorHAnsi" w:cstheme="minorHAnsi"/>
        </w:rPr>
      </w:pPr>
      <w:r>
        <w:rPr>
          <w:noProof/>
        </w:rPr>
        <w:lastRenderedPageBreak/>
        <w:drawing>
          <wp:inline distT="0" distB="0" distL="0" distR="0" wp14:anchorId="00A113B9" wp14:editId="0EB5B1A5">
            <wp:extent cx="5276215" cy="28632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863215"/>
                    </a:xfrm>
                    <a:prstGeom prst="rect">
                      <a:avLst/>
                    </a:prstGeom>
                    <a:noFill/>
                    <a:ln>
                      <a:noFill/>
                    </a:ln>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lastRenderedPageBreak/>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14BD7A4D" w:rsidR="001465F7" w:rsidRDefault="001465F7" w:rsidP="001305FB">
      <w:pPr>
        <w:rPr>
          <w:rFonts w:asciiTheme="minorHAnsi" w:hAnsiTheme="minorHAnsi" w:cstheme="minorHAnsi"/>
        </w:rPr>
      </w:pPr>
      <w:r>
        <w:rPr>
          <w:noProof/>
        </w:rPr>
        <w:drawing>
          <wp:inline distT="0" distB="0" distL="0" distR="0" wp14:anchorId="341D9349" wp14:editId="17618F27">
            <wp:extent cx="5276215" cy="285051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2850515"/>
                    </a:xfrm>
                    <a:prstGeom prst="rect">
                      <a:avLst/>
                    </a:prstGeom>
                    <a:noFill/>
                    <a:ln>
                      <a:noFill/>
                    </a:ln>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54D5E6A6" w:rsidR="000C27AC" w:rsidRDefault="000C27AC" w:rsidP="001305FB">
      <w:pPr>
        <w:rPr>
          <w:rFonts w:asciiTheme="minorHAnsi" w:hAnsiTheme="minorHAnsi" w:cstheme="minorHAnsi"/>
        </w:rPr>
      </w:pP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5CC38BC5" w:rsidR="000C27AC" w:rsidRDefault="000C27AC" w:rsidP="001305FB">
      <w:pPr>
        <w:rPr>
          <w:rFonts w:asciiTheme="minorHAnsi" w:hAnsiTheme="minorHAnsi" w:cstheme="minorHAnsi"/>
        </w:rPr>
      </w:pPr>
      <w:r>
        <w:rPr>
          <w:rFonts w:asciiTheme="minorHAnsi" w:hAnsiTheme="minorHAnsi" w:cstheme="minorHAnsi"/>
        </w:rPr>
        <w:t>Figure 4.5</w:t>
      </w:r>
    </w:p>
    <w:p w14:paraId="2CA838F3" w14:textId="77777777" w:rsidR="009C0AF8" w:rsidRDefault="009C0AF8" w:rsidP="001305FB">
      <w:pPr>
        <w:rPr>
          <w:rFonts w:asciiTheme="minorHAnsi" w:hAnsiTheme="minorHAnsi" w:cstheme="minorHAnsi"/>
        </w:rPr>
      </w:pPr>
    </w:p>
    <w:p w14:paraId="1283F55C" w14:textId="77777777" w:rsidR="00335B90" w:rsidRPr="005015E9" w:rsidRDefault="00335B90" w:rsidP="001305FB">
      <w:pPr>
        <w:pStyle w:val="Heading1"/>
        <w:jc w:val="left"/>
        <w:rPr>
          <w:rFonts w:asciiTheme="minorHAnsi" w:hAnsiTheme="minorHAnsi" w:cstheme="minorHAnsi"/>
        </w:rPr>
      </w:pPr>
      <w:bookmarkStart w:id="17" w:name="_Toc117936558"/>
      <w:r w:rsidRPr="005015E9">
        <w:rPr>
          <w:rFonts w:asciiTheme="minorHAnsi" w:hAnsiTheme="minorHAnsi" w:cstheme="minorHAnsi"/>
        </w:rPr>
        <w:lastRenderedPageBreak/>
        <w:t>External Interface Design</w:t>
      </w:r>
      <w:bookmarkEnd w:id="17"/>
    </w:p>
    <w:p w14:paraId="6B688DEE" w14:textId="77777777"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8" w:name="_Toc117936559"/>
      <w:r w:rsidRPr="005015E9">
        <w:rPr>
          <w:rFonts w:asciiTheme="minorHAnsi" w:hAnsiTheme="minorHAnsi" w:cstheme="minorHAnsi"/>
        </w:rPr>
        <w:t>Interface Architecture</w:t>
      </w:r>
      <w:bookmarkEnd w:id="18"/>
    </w:p>
    <w:p w14:paraId="2519E20E" w14:textId="6F8C6E3A" w:rsidR="00335B90" w:rsidRDefault="00335B90" w:rsidP="001305FB">
      <w:pPr>
        <w:rPr>
          <w:rFonts w:asciiTheme="minorHAnsi" w:hAnsiTheme="minorHAnsi" w:cstheme="minorHAnsi"/>
        </w:rPr>
      </w:pPr>
      <w:r w:rsidRPr="005015E9">
        <w:rPr>
          <w:rFonts w:asciiTheme="minorHAnsi" w:hAnsiTheme="minorHAnsi" w:cstheme="minorHAnsi"/>
        </w:rPr>
        <w:t>&lt;Describe the interface architecture&gt;</w:t>
      </w:r>
    </w:p>
    <w:p w14:paraId="29737EC7" w14:textId="77777777" w:rsidR="009F76A5" w:rsidRPr="005015E9" w:rsidRDefault="009F76A5" w:rsidP="001305FB">
      <w:pPr>
        <w:rPr>
          <w:rFonts w:asciiTheme="minorHAnsi" w:hAnsiTheme="minorHAnsi" w:cstheme="minorHAnsi"/>
        </w:rPr>
      </w:pPr>
    </w:p>
    <w:p w14:paraId="6D01F53F" w14:textId="77777777"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9" w:name="_Toc117936560"/>
      <w:r w:rsidRPr="005015E9">
        <w:rPr>
          <w:rFonts w:asciiTheme="minorHAnsi" w:hAnsiTheme="minorHAnsi" w:cstheme="minorHAnsi"/>
        </w:rPr>
        <w:t>Interface Detailed Design</w:t>
      </w:r>
      <w:bookmarkEnd w:id="19"/>
    </w:p>
    <w:p w14:paraId="7F2A5AA2" w14:textId="77777777" w:rsidR="00335B90" w:rsidRPr="005015E9" w:rsidRDefault="00335B90" w:rsidP="001305FB">
      <w:pPr>
        <w:rPr>
          <w:rFonts w:asciiTheme="minorHAnsi" w:hAnsiTheme="minorHAnsi" w:cstheme="minorHAnsi"/>
        </w:rPr>
      </w:pPr>
      <w:r w:rsidRPr="005015E9">
        <w:rPr>
          <w:rFonts w:asciiTheme="minorHAnsi" w:hAnsiTheme="minorHAnsi" w:cstheme="minorHAnsi"/>
        </w:rPr>
        <w:t>&lt;Describe the interface detailed design&gt;</w:t>
      </w:r>
    </w:p>
    <w:p w14:paraId="16E3F6A9" w14:textId="77777777" w:rsidR="00840E9A" w:rsidRPr="005015E9" w:rsidRDefault="00840E9A" w:rsidP="001305FB">
      <w:pPr>
        <w:pStyle w:val="Heading1"/>
        <w:jc w:val="left"/>
        <w:rPr>
          <w:rFonts w:asciiTheme="minorHAnsi" w:hAnsiTheme="minorHAnsi" w:cstheme="minorHAnsi"/>
        </w:rPr>
      </w:pPr>
      <w:bookmarkStart w:id="20" w:name="_Toc117936561"/>
      <w:r>
        <w:rPr>
          <w:rFonts w:asciiTheme="minorHAnsi" w:hAnsiTheme="minorHAnsi" w:cstheme="minorHAnsi"/>
        </w:rPr>
        <w:t xml:space="preserve">Network and Physical Architecture </w:t>
      </w:r>
      <w:r w:rsidRPr="005015E9">
        <w:rPr>
          <w:rFonts w:asciiTheme="minorHAnsi" w:hAnsiTheme="minorHAnsi" w:cstheme="minorHAnsi"/>
        </w:rPr>
        <w:t>Design Overview</w:t>
      </w:r>
      <w:bookmarkEnd w:id="20"/>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21" w:name="_Background_Information"/>
      <w:bookmarkStart w:id="22" w:name="_Toc117936562"/>
      <w:bookmarkEnd w:id="21"/>
      <w:r w:rsidRPr="005015E9">
        <w:rPr>
          <w:rFonts w:asciiTheme="minorHAnsi" w:hAnsiTheme="minorHAnsi" w:cstheme="minorHAnsi"/>
        </w:rPr>
        <w:t>Background Information</w:t>
      </w:r>
      <w:bookmarkEnd w:id="22"/>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3436DCF5"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r w:rsidR="00BA30D3">
        <w:rPr>
          <w:rFonts w:asciiTheme="minorHAnsi" w:hAnsiTheme="minorHAnsi" w:cstheme="minorHAnsi"/>
        </w:rPr>
        <w:t xml:space="preserve">modem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3" w:name="_System_Evolution_Description"/>
      <w:bookmarkStart w:id="24" w:name="_Toc117936563"/>
      <w:bookmarkEnd w:id="23"/>
      <w:r w:rsidRPr="005015E9">
        <w:rPr>
          <w:rFonts w:asciiTheme="minorHAnsi" w:hAnsiTheme="minorHAnsi" w:cstheme="minorHAnsi"/>
        </w:rPr>
        <w:lastRenderedPageBreak/>
        <w:t>System Evolution Description</w:t>
      </w:r>
      <w:bookmarkEnd w:id="24"/>
    </w:p>
    <w:p w14:paraId="0D5C542E" w14:textId="171A407D" w:rsidR="008D6019" w:rsidRDefault="00EC08BD" w:rsidP="00640560">
      <w:pPr>
        <w:jc w:val="both"/>
      </w:pPr>
      <w:r>
        <w:rPr>
          <w:noProof/>
        </w:rPr>
        <w:drawing>
          <wp:anchor distT="0" distB="0" distL="114300" distR="114300" simplePos="0" relativeHeight="251658240" behindDoc="1" locked="0" layoutInCell="1" allowOverlap="1" wp14:anchorId="18546FAC" wp14:editId="217956DB">
            <wp:simplePos x="0" y="0"/>
            <wp:positionH relativeFrom="column">
              <wp:posOffset>422910</wp:posOffset>
            </wp:positionH>
            <wp:positionV relativeFrom="paragraph">
              <wp:posOffset>407035</wp:posOffset>
            </wp:positionV>
            <wp:extent cx="3817620" cy="254444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7620" cy="2544445"/>
                    </a:xfrm>
                    <a:prstGeom prst="rect">
                      <a:avLst/>
                    </a:prstGeom>
                  </pic:spPr>
                </pic:pic>
              </a:graphicData>
            </a:graphic>
          </wp:anchor>
        </w:drawing>
      </w:r>
      <w:r w:rsidR="008D6019">
        <w:t>*Network D</w:t>
      </w:r>
      <w:r w:rsidR="007E11D0">
        <w:t>i</w:t>
      </w:r>
      <w:r w:rsidR="008D6019">
        <w:t>agram</w:t>
      </w:r>
      <w:r w:rsidR="005329B6">
        <w:t>*</w:t>
      </w:r>
    </w:p>
    <w:p w14:paraId="6E3E356E" w14:textId="6CC5B3F1" w:rsidR="00EC08BD" w:rsidRDefault="00EC08BD" w:rsidP="00640560">
      <w:pPr>
        <w:jc w:val="both"/>
      </w:pPr>
    </w:p>
    <w:p w14:paraId="5E4B98B6" w14:textId="0A6DECBF" w:rsidR="00EC08BD" w:rsidRDefault="00EC08BD" w:rsidP="00EC08BD">
      <w:pPr>
        <w:jc w:val="both"/>
      </w:pPr>
    </w:p>
    <w:p w14:paraId="5B5ACF51" w14:textId="77777777" w:rsidR="00EC08BD" w:rsidRPr="008D6019" w:rsidRDefault="00EC08BD" w:rsidP="00640560">
      <w:pPr>
        <w:jc w:val="both"/>
      </w:pPr>
    </w:p>
    <w:p w14:paraId="768244F2" w14:textId="5ED7017C" w:rsidR="00265FF0" w:rsidRPr="005015E9"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8AF2933" w14:textId="77777777" w:rsidR="003D1582" w:rsidRPr="005015E9" w:rsidRDefault="00810CCF" w:rsidP="001305FB">
      <w:pPr>
        <w:pStyle w:val="Heading1"/>
        <w:jc w:val="left"/>
        <w:rPr>
          <w:rFonts w:asciiTheme="minorHAnsi" w:hAnsiTheme="minorHAnsi" w:cstheme="minorHAnsi"/>
        </w:rPr>
      </w:pPr>
      <w:bookmarkStart w:id="25" w:name="_Toc287528140"/>
      <w:bookmarkStart w:id="26" w:name="_Toc287528141"/>
      <w:bookmarkStart w:id="27" w:name="_Toc287528142"/>
      <w:bookmarkStart w:id="28" w:name="_Toc287528143"/>
      <w:bookmarkStart w:id="29" w:name="_Toc287528144"/>
      <w:bookmarkStart w:id="30" w:name="_Toc287528145"/>
      <w:bookmarkStart w:id="31" w:name="_Toc287528146"/>
      <w:bookmarkStart w:id="32" w:name="_Toc117936564"/>
      <w:bookmarkEnd w:id="25"/>
      <w:bookmarkEnd w:id="26"/>
      <w:bookmarkEnd w:id="27"/>
      <w:bookmarkEnd w:id="28"/>
      <w:bookmarkEnd w:id="29"/>
      <w:bookmarkEnd w:id="30"/>
      <w:bookmarkEnd w:id="31"/>
      <w:r>
        <w:rPr>
          <w:rFonts w:asciiTheme="minorHAnsi" w:hAnsiTheme="minorHAnsi" w:cstheme="minorHAnsi"/>
        </w:rPr>
        <w:t>Training Plan</w:t>
      </w:r>
      <w:bookmarkEnd w:id="32"/>
    </w:p>
    <w:p w14:paraId="177B0CC1" w14:textId="04C1751E" w:rsidR="0001679A" w:rsidRDefault="0001679A" w:rsidP="001305FB">
      <w:pPr>
        <w:rPr>
          <w:rFonts w:asciiTheme="minorHAnsi" w:hAnsiTheme="minorHAnsi" w:cstheme="minorHAnsi"/>
        </w:rPr>
      </w:pPr>
      <w:bookmarkStart w:id="33" w:name="_Toc439994696"/>
      <w:bookmarkStart w:id="34" w:name="_Toc26969083"/>
      <w:bookmarkEnd w:id="11"/>
      <w:bookmarkEnd w:id="12"/>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lastRenderedPageBreak/>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access financial tables and records, stock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569507F6" w:rsidR="00341749" w:rsidRP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bookmarkEnd w:id="33"/>
    <w:bookmarkEnd w:id="34"/>
    <w:p w14:paraId="75EA605F" w14:textId="77777777" w:rsidR="00CF3437" w:rsidRPr="00A05AAB" w:rsidRDefault="00CF3437" w:rsidP="001305FB">
      <w:pPr>
        <w:spacing w:after="200"/>
        <w:rPr>
          <w:rFonts w:asciiTheme="minorHAnsi" w:hAnsiTheme="minorHAnsi" w:cstheme="minorHAnsi"/>
          <w:b/>
          <w:snapToGrid w:val="0"/>
          <w:kern w:val="28"/>
          <w:sz w:val="28"/>
        </w:rPr>
      </w:pPr>
    </w:p>
    <w:sectPr w:rsidR="00CF3437" w:rsidRPr="00A05AAB" w:rsidSect="00A34D7C">
      <w:headerReference w:type="even" r:id="rId26"/>
      <w:headerReference w:type="default" r:id="rId27"/>
      <w:footerReference w:type="even" r:id="rId28"/>
      <w:footerReference w:type="default" r:id="rId29"/>
      <w:headerReference w:type="first" r:id="rId30"/>
      <w:footerReference w:type="first" r:id="rId31"/>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CF5C1" w14:textId="77777777" w:rsidR="000A6FC5" w:rsidRPr="006E3F06" w:rsidRDefault="000A6FC5" w:rsidP="00302DDD">
      <w:pPr>
        <w:spacing w:line="240" w:lineRule="auto"/>
      </w:pPr>
      <w:r>
        <w:separator/>
      </w:r>
    </w:p>
  </w:endnote>
  <w:endnote w:type="continuationSeparator" w:id="0">
    <w:p w14:paraId="3471378F" w14:textId="77777777" w:rsidR="000A6FC5" w:rsidRPr="006E3F06" w:rsidRDefault="000A6FC5"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78E" w14:textId="77777777" w:rsidR="00667C4A" w:rsidRDefault="0066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58F7" w14:textId="77777777" w:rsidR="000A6FC5" w:rsidRPr="006E3F06" w:rsidRDefault="000A6FC5" w:rsidP="00302DDD">
      <w:pPr>
        <w:spacing w:line="240" w:lineRule="auto"/>
      </w:pPr>
      <w:r>
        <w:separator/>
      </w:r>
    </w:p>
  </w:footnote>
  <w:footnote w:type="continuationSeparator" w:id="0">
    <w:p w14:paraId="3FC3BD9D" w14:textId="77777777" w:rsidR="000A6FC5" w:rsidRPr="006E3F06" w:rsidRDefault="000A6FC5"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5894" w14:textId="77777777" w:rsidR="00667C4A" w:rsidRDefault="0066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CDCC30">
                <wp:extent cx="635446" cy="43815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768" cy="4473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2"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3"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4"/>
  </w:num>
  <w:num w:numId="2" w16cid:durableId="2080981383">
    <w:abstractNumId w:val="12"/>
  </w:num>
  <w:num w:numId="3" w16cid:durableId="1911115816">
    <w:abstractNumId w:val="6"/>
  </w:num>
  <w:num w:numId="4" w16cid:durableId="1175538414">
    <w:abstractNumId w:val="15"/>
  </w:num>
  <w:num w:numId="5" w16cid:durableId="32115592">
    <w:abstractNumId w:val="13"/>
  </w:num>
  <w:num w:numId="6" w16cid:durableId="1149247808">
    <w:abstractNumId w:val="9"/>
  </w:num>
  <w:num w:numId="7" w16cid:durableId="370764818">
    <w:abstractNumId w:val="0"/>
  </w:num>
  <w:num w:numId="8" w16cid:durableId="758213105">
    <w:abstractNumId w:val="11"/>
  </w:num>
  <w:num w:numId="9" w16cid:durableId="793210498">
    <w:abstractNumId w:val="16"/>
  </w:num>
  <w:num w:numId="10" w16cid:durableId="1029066104">
    <w:abstractNumId w:val="3"/>
  </w:num>
  <w:num w:numId="11" w16cid:durableId="998533501">
    <w:abstractNumId w:val="14"/>
  </w:num>
  <w:num w:numId="12" w16cid:durableId="1801613274">
    <w:abstractNumId w:val="4"/>
  </w:num>
  <w:num w:numId="13" w16cid:durableId="791289341">
    <w:abstractNumId w:val="7"/>
  </w:num>
  <w:num w:numId="14" w16cid:durableId="1658607861">
    <w:abstractNumId w:val="8"/>
  </w:num>
  <w:num w:numId="15" w16cid:durableId="702680346">
    <w:abstractNumId w:val="5"/>
  </w:num>
  <w:num w:numId="16" w16cid:durableId="775753372">
    <w:abstractNumId w:val="2"/>
  </w:num>
  <w:num w:numId="17" w16cid:durableId="1456603410">
    <w:abstractNumId w:val="1"/>
  </w:num>
  <w:num w:numId="18" w16cid:durableId="16479728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5C7A"/>
    <w:rsid w:val="00012A59"/>
    <w:rsid w:val="0001679A"/>
    <w:rsid w:val="00021114"/>
    <w:rsid w:val="000243DA"/>
    <w:rsid w:val="00031E7F"/>
    <w:rsid w:val="00050B89"/>
    <w:rsid w:val="00056204"/>
    <w:rsid w:val="00060618"/>
    <w:rsid w:val="00062A55"/>
    <w:rsid w:val="00070B50"/>
    <w:rsid w:val="00073F7A"/>
    <w:rsid w:val="000A08EA"/>
    <w:rsid w:val="000A6FC5"/>
    <w:rsid w:val="000B50FA"/>
    <w:rsid w:val="000B72CC"/>
    <w:rsid w:val="000C27AC"/>
    <w:rsid w:val="000C30A7"/>
    <w:rsid w:val="000C50DC"/>
    <w:rsid w:val="000D7C3C"/>
    <w:rsid w:val="000E4BB4"/>
    <w:rsid w:val="000F75D5"/>
    <w:rsid w:val="0011042B"/>
    <w:rsid w:val="001305FB"/>
    <w:rsid w:val="00141029"/>
    <w:rsid w:val="00144353"/>
    <w:rsid w:val="001465F7"/>
    <w:rsid w:val="00151D06"/>
    <w:rsid w:val="001760F2"/>
    <w:rsid w:val="0017744C"/>
    <w:rsid w:val="00181816"/>
    <w:rsid w:val="00186B99"/>
    <w:rsid w:val="001955BB"/>
    <w:rsid w:val="001A07FE"/>
    <w:rsid w:val="001D0533"/>
    <w:rsid w:val="001D1CEE"/>
    <w:rsid w:val="001F6F58"/>
    <w:rsid w:val="00203ED6"/>
    <w:rsid w:val="00214C51"/>
    <w:rsid w:val="00252573"/>
    <w:rsid w:val="0025751D"/>
    <w:rsid w:val="00264DA1"/>
    <w:rsid w:val="00265FF0"/>
    <w:rsid w:val="00280A4A"/>
    <w:rsid w:val="002841A0"/>
    <w:rsid w:val="002922DD"/>
    <w:rsid w:val="002A413C"/>
    <w:rsid w:val="002B363C"/>
    <w:rsid w:val="002C0A94"/>
    <w:rsid w:val="002C1213"/>
    <w:rsid w:val="002C490F"/>
    <w:rsid w:val="002C58B8"/>
    <w:rsid w:val="002D4369"/>
    <w:rsid w:val="002D7F34"/>
    <w:rsid w:val="002F2215"/>
    <w:rsid w:val="002F22B9"/>
    <w:rsid w:val="002F3522"/>
    <w:rsid w:val="002F36B8"/>
    <w:rsid w:val="002F5EBF"/>
    <w:rsid w:val="00302DDD"/>
    <w:rsid w:val="003079D8"/>
    <w:rsid w:val="0033047C"/>
    <w:rsid w:val="00332BDA"/>
    <w:rsid w:val="00332EA6"/>
    <w:rsid w:val="00335B90"/>
    <w:rsid w:val="00341749"/>
    <w:rsid w:val="00350A5C"/>
    <w:rsid w:val="00372059"/>
    <w:rsid w:val="00374D4C"/>
    <w:rsid w:val="003834D5"/>
    <w:rsid w:val="003845C3"/>
    <w:rsid w:val="00385187"/>
    <w:rsid w:val="0038554C"/>
    <w:rsid w:val="00393812"/>
    <w:rsid w:val="003B139F"/>
    <w:rsid w:val="003C5F47"/>
    <w:rsid w:val="003D1582"/>
    <w:rsid w:val="00400AA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B3716"/>
    <w:rsid w:val="004B5C83"/>
    <w:rsid w:val="004B7F61"/>
    <w:rsid w:val="004B7F86"/>
    <w:rsid w:val="004F3503"/>
    <w:rsid w:val="005015E9"/>
    <w:rsid w:val="00515942"/>
    <w:rsid w:val="00520ED2"/>
    <w:rsid w:val="005250A6"/>
    <w:rsid w:val="005308E0"/>
    <w:rsid w:val="005329B6"/>
    <w:rsid w:val="005356E2"/>
    <w:rsid w:val="005528BD"/>
    <w:rsid w:val="00563657"/>
    <w:rsid w:val="005659AD"/>
    <w:rsid w:val="00572281"/>
    <w:rsid w:val="005735F9"/>
    <w:rsid w:val="005B0A0E"/>
    <w:rsid w:val="005D787D"/>
    <w:rsid w:val="005E4421"/>
    <w:rsid w:val="005F1455"/>
    <w:rsid w:val="006114C4"/>
    <w:rsid w:val="0063063F"/>
    <w:rsid w:val="00630CCA"/>
    <w:rsid w:val="00630F79"/>
    <w:rsid w:val="00640560"/>
    <w:rsid w:val="00667C4A"/>
    <w:rsid w:val="006721E7"/>
    <w:rsid w:val="00695F7B"/>
    <w:rsid w:val="00696F9F"/>
    <w:rsid w:val="006A65F7"/>
    <w:rsid w:val="006B0742"/>
    <w:rsid w:val="006B18AF"/>
    <w:rsid w:val="006B4356"/>
    <w:rsid w:val="006B6D22"/>
    <w:rsid w:val="006C4754"/>
    <w:rsid w:val="006C74B6"/>
    <w:rsid w:val="006D082E"/>
    <w:rsid w:val="006D6C8B"/>
    <w:rsid w:val="006E2F8F"/>
    <w:rsid w:val="006E3583"/>
    <w:rsid w:val="006F6631"/>
    <w:rsid w:val="006F6F2A"/>
    <w:rsid w:val="00706FDA"/>
    <w:rsid w:val="00707D99"/>
    <w:rsid w:val="00711BB8"/>
    <w:rsid w:val="00712EB3"/>
    <w:rsid w:val="00721EF4"/>
    <w:rsid w:val="00721FE6"/>
    <w:rsid w:val="00723670"/>
    <w:rsid w:val="00727494"/>
    <w:rsid w:val="007304E3"/>
    <w:rsid w:val="00732E2E"/>
    <w:rsid w:val="00751C81"/>
    <w:rsid w:val="00766CB7"/>
    <w:rsid w:val="00771D1B"/>
    <w:rsid w:val="00784656"/>
    <w:rsid w:val="00795BC3"/>
    <w:rsid w:val="007B25D5"/>
    <w:rsid w:val="007B4170"/>
    <w:rsid w:val="007C1A8F"/>
    <w:rsid w:val="007E11D0"/>
    <w:rsid w:val="007E1A75"/>
    <w:rsid w:val="007E5987"/>
    <w:rsid w:val="007E5AE8"/>
    <w:rsid w:val="007F7176"/>
    <w:rsid w:val="008010F5"/>
    <w:rsid w:val="008026E4"/>
    <w:rsid w:val="00810CCF"/>
    <w:rsid w:val="00821461"/>
    <w:rsid w:val="00825980"/>
    <w:rsid w:val="00832C0F"/>
    <w:rsid w:val="00840E9A"/>
    <w:rsid w:val="00841E92"/>
    <w:rsid w:val="00856A77"/>
    <w:rsid w:val="00862EB6"/>
    <w:rsid w:val="00864FC9"/>
    <w:rsid w:val="00867068"/>
    <w:rsid w:val="008A1516"/>
    <w:rsid w:val="008D6019"/>
    <w:rsid w:val="008F1DC9"/>
    <w:rsid w:val="008F332A"/>
    <w:rsid w:val="00901F44"/>
    <w:rsid w:val="009109C4"/>
    <w:rsid w:val="00935291"/>
    <w:rsid w:val="00940A6C"/>
    <w:rsid w:val="00944C3C"/>
    <w:rsid w:val="00945F09"/>
    <w:rsid w:val="00950A42"/>
    <w:rsid w:val="00951A86"/>
    <w:rsid w:val="00952C51"/>
    <w:rsid w:val="009713FD"/>
    <w:rsid w:val="009804DC"/>
    <w:rsid w:val="00984601"/>
    <w:rsid w:val="0099097C"/>
    <w:rsid w:val="00992B82"/>
    <w:rsid w:val="00993103"/>
    <w:rsid w:val="009A3FD1"/>
    <w:rsid w:val="009B0784"/>
    <w:rsid w:val="009C0AF8"/>
    <w:rsid w:val="009C1910"/>
    <w:rsid w:val="009C437B"/>
    <w:rsid w:val="009C4D9E"/>
    <w:rsid w:val="009C6537"/>
    <w:rsid w:val="009D43AF"/>
    <w:rsid w:val="009E7DD8"/>
    <w:rsid w:val="009F6404"/>
    <w:rsid w:val="009F76A5"/>
    <w:rsid w:val="00A05AAB"/>
    <w:rsid w:val="00A205A4"/>
    <w:rsid w:val="00A22F95"/>
    <w:rsid w:val="00A34D7C"/>
    <w:rsid w:val="00A529AD"/>
    <w:rsid w:val="00A66E30"/>
    <w:rsid w:val="00A73D53"/>
    <w:rsid w:val="00A76D10"/>
    <w:rsid w:val="00AA7C86"/>
    <w:rsid w:val="00AB0EE8"/>
    <w:rsid w:val="00AD0608"/>
    <w:rsid w:val="00AD4485"/>
    <w:rsid w:val="00B04CAC"/>
    <w:rsid w:val="00B129F9"/>
    <w:rsid w:val="00B1495E"/>
    <w:rsid w:val="00B179E5"/>
    <w:rsid w:val="00B43D60"/>
    <w:rsid w:val="00B5011C"/>
    <w:rsid w:val="00B6055E"/>
    <w:rsid w:val="00B6065B"/>
    <w:rsid w:val="00B71EED"/>
    <w:rsid w:val="00B75116"/>
    <w:rsid w:val="00B8455B"/>
    <w:rsid w:val="00B94DC2"/>
    <w:rsid w:val="00BA30D3"/>
    <w:rsid w:val="00BB0C97"/>
    <w:rsid w:val="00BB3BE6"/>
    <w:rsid w:val="00BC56BF"/>
    <w:rsid w:val="00BE65EC"/>
    <w:rsid w:val="00BF46C4"/>
    <w:rsid w:val="00BF5161"/>
    <w:rsid w:val="00BF5614"/>
    <w:rsid w:val="00C0168E"/>
    <w:rsid w:val="00C03A69"/>
    <w:rsid w:val="00C0688A"/>
    <w:rsid w:val="00C10A88"/>
    <w:rsid w:val="00C13825"/>
    <w:rsid w:val="00C1390A"/>
    <w:rsid w:val="00C23EDD"/>
    <w:rsid w:val="00C33A5D"/>
    <w:rsid w:val="00C35436"/>
    <w:rsid w:val="00C42EBD"/>
    <w:rsid w:val="00C678BD"/>
    <w:rsid w:val="00C74339"/>
    <w:rsid w:val="00C900B1"/>
    <w:rsid w:val="00C94DB8"/>
    <w:rsid w:val="00CB0F3B"/>
    <w:rsid w:val="00CB25DA"/>
    <w:rsid w:val="00CB402A"/>
    <w:rsid w:val="00CD445A"/>
    <w:rsid w:val="00CF3437"/>
    <w:rsid w:val="00CF56B4"/>
    <w:rsid w:val="00D0596B"/>
    <w:rsid w:val="00D13E7F"/>
    <w:rsid w:val="00D16C25"/>
    <w:rsid w:val="00D25F16"/>
    <w:rsid w:val="00D35101"/>
    <w:rsid w:val="00D5268F"/>
    <w:rsid w:val="00D52F20"/>
    <w:rsid w:val="00D53663"/>
    <w:rsid w:val="00D62E71"/>
    <w:rsid w:val="00D6478C"/>
    <w:rsid w:val="00D76E35"/>
    <w:rsid w:val="00D810F4"/>
    <w:rsid w:val="00D970E0"/>
    <w:rsid w:val="00D973D5"/>
    <w:rsid w:val="00DA07C7"/>
    <w:rsid w:val="00DD070A"/>
    <w:rsid w:val="00DE5143"/>
    <w:rsid w:val="00E01BB4"/>
    <w:rsid w:val="00E11290"/>
    <w:rsid w:val="00E3075F"/>
    <w:rsid w:val="00E30F93"/>
    <w:rsid w:val="00E41261"/>
    <w:rsid w:val="00E41303"/>
    <w:rsid w:val="00E528CA"/>
    <w:rsid w:val="00E54D7E"/>
    <w:rsid w:val="00E647F2"/>
    <w:rsid w:val="00E71DCD"/>
    <w:rsid w:val="00E74916"/>
    <w:rsid w:val="00E76FED"/>
    <w:rsid w:val="00E84F1D"/>
    <w:rsid w:val="00E96FBB"/>
    <w:rsid w:val="00EA3D1A"/>
    <w:rsid w:val="00EC08BD"/>
    <w:rsid w:val="00EE74BA"/>
    <w:rsid w:val="00F053F2"/>
    <w:rsid w:val="00F059DF"/>
    <w:rsid w:val="00F11FB2"/>
    <w:rsid w:val="00F42F26"/>
    <w:rsid w:val="00F53BF4"/>
    <w:rsid w:val="00F65B0B"/>
    <w:rsid w:val="00F70079"/>
    <w:rsid w:val="00F8410E"/>
    <w:rsid w:val="00FB22B2"/>
    <w:rsid w:val="00FC4DC4"/>
    <w:rsid w:val="00FD0468"/>
    <w:rsid w:val="00FD35AC"/>
    <w:rsid w:val="00FE5B67"/>
    <w:rsid w:val="00FE6C06"/>
    <w:rsid w:val="00FE7AEE"/>
    <w:rsid w:val="00FF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20</Pages>
  <Words>1933</Words>
  <Characters>11020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2023-03-27T00:44:00Z</dcterms:modified>
</cp:coreProperties>
</file>